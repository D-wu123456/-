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53038" w14:textId="4980B5C5" w:rsidR="00606241" w:rsidRDefault="00C23DA9" w:rsidP="0031425B">
      <w:pPr>
        <w:wordWrap w:val="0"/>
        <w:jc w:val="right"/>
      </w:pPr>
      <w:r>
        <w:rPr>
          <w:noProof/>
        </w:rPr>
        <w:drawing>
          <wp:inline distT="0" distB="0" distL="0" distR="0" wp14:anchorId="69CA1AEF" wp14:editId="097830E6">
            <wp:extent cx="552450" cy="552450"/>
            <wp:effectExtent l="0" t="0" r="0" b="0"/>
            <wp:docPr id="1" name="Drawing 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B599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0BCEA5F2" w14:textId="77777777" w:rsidR="00606241" w:rsidRDefault="00606241" w:rsidP="0031425B">
      <w:pPr>
        <w:wordWrap w:val="0"/>
        <w:jc w:val="center"/>
        <w:rPr>
          <w:rFonts w:asciiTheme="majorEastAsia" w:eastAsiaTheme="majorEastAsia" w:hAnsiTheme="majorEastAsia"/>
          <w:sz w:val="48"/>
          <w:szCs w:val="48"/>
        </w:rPr>
      </w:pPr>
    </w:p>
    <w:p w14:paraId="11C0F5F4" w14:textId="77777777" w:rsidR="00606241" w:rsidRPr="00415231" w:rsidRDefault="001F5CA9" w:rsidP="0031425B">
      <w:pPr>
        <w:wordWrap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北京网神洞鉴科技</w:t>
      </w:r>
      <w:r w:rsidR="00606241" w:rsidRPr="00415231">
        <w:rPr>
          <w:rFonts w:hint="eastAsia"/>
          <w:sz w:val="36"/>
          <w:szCs w:val="36"/>
        </w:rPr>
        <w:t>有限公司</w:t>
      </w:r>
    </w:p>
    <w:p w14:paraId="32A85E98" w14:textId="77777777" w:rsidR="00606241" w:rsidRPr="00415231" w:rsidRDefault="00606241" w:rsidP="0031425B">
      <w:pPr>
        <w:wordWrap w:val="0"/>
        <w:jc w:val="center"/>
        <w:rPr>
          <w:sz w:val="36"/>
          <w:szCs w:val="36"/>
        </w:rPr>
      </w:pPr>
      <w:r w:rsidRPr="00415231">
        <w:rPr>
          <w:rFonts w:hint="eastAsia"/>
          <w:sz w:val="36"/>
          <w:szCs w:val="36"/>
        </w:rPr>
        <w:t>司法鉴定所</w:t>
      </w:r>
    </w:p>
    <w:p w14:paraId="0041B59B" w14:textId="77777777" w:rsidR="00606241" w:rsidRPr="00415231" w:rsidRDefault="00E261B5" w:rsidP="0031425B">
      <w:pPr>
        <w:wordWrap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电子数据</w:t>
      </w:r>
      <w:r w:rsidR="00606241" w:rsidRPr="00415231">
        <w:rPr>
          <w:rFonts w:hint="eastAsia"/>
          <w:sz w:val="36"/>
          <w:szCs w:val="36"/>
        </w:rPr>
        <w:t>司法鉴定意见书</w:t>
      </w:r>
    </w:p>
    <w:p w14:paraId="73E09A40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0A8A8A22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7FE1E608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1842BD24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535EC7D9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7625AB64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1E2D1A2F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4352447B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461A007E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6E91CB7F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6A38AC4A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1B36751E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1337B866" w14:textId="77777777" w:rsidR="00606241" w:rsidRDefault="00606241" w:rsidP="0031425B">
      <w:pPr>
        <w:wordWrap w:val="0"/>
        <w:jc w:val="center"/>
        <w:rPr>
          <w:sz w:val="48"/>
          <w:szCs w:val="48"/>
        </w:rPr>
      </w:pPr>
    </w:p>
    <w:p w14:paraId="5BA9D2E1" w14:textId="77777777" w:rsidR="00606241" w:rsidRPr="00415231" w:rsidRDefault="00606241" w:rsidP="0031425B">
      <w:pPr>
        <w:pStyle w:val="p0"/>
        <w:wordWrap w:val="0"/>
        <w:spacing w:line="400" w:lineRule="atLeast"/>
        <w:jc w:val="center"/>
        <w:rPr>
          <w:rFonts w:ascii="仿宋" w:eastAsia="仿宋" w:hAnsi="仿宋" w:cs="宋体"/>
          <w:sz w:val="24"/>
          <w:szCs w:val="24"/>
        </w:rPr>
      </w:pPr>
      <w:r w:rsidRPr="00415231">
        <w:rPr>
          <w:rFonts w:ascii="仿宋" w:eastAsia="仿宋" w:hAnsi="仿宋" w:cs="宋体" w:hint="eastAsia"/>
          <w:sz w:val="24"/>
          <w:szCs w:val="24"/>
        </w:rPr>
        <w:t>司法鉴定许可证号：</w:t>
      </w:r>
      <w:r w:rsidR="00114618" w:rsidRPr="00114618">
        <w:rPr>
          <w:rFonts w:ascii="仿宋" w:eastAsia="仿宋" w:hAnsi="仿宋" w:cs="宋体"/>
          <w:sz w:val="24"/>
          <w:szCs w:val="24"/>
        </w:rPr>
        <w:t>110021187</w:t>
      </w:r>
    </w:p>
    <w:p w14:paraId="1D0BF9ED" w14:textId="77777777" w:rsidR="00606241" w:rsidRDefault="00606241" w:rsidP="0031425B">
      <w:pPr>
        <w:wordWrap w:val="0"/>
        <w:jc w:val="center"/>
        <w:rPr>
          <w:rFonts w:ascii="仿宋_GB2312" w:eastAsia="仿宋_GB2312"/>
          <w:sz w:val="32"/>
          <w:szCs w:val="32"/>
        </w:rPr>
      </w:pPr>
    </w:p>
    <w:p w14:paraId="6F7FBA0F" w14:textId="77777777" w:rsidR="00CC2E70" w:rsidRDefault="00CC2E70" w:rsidP="0031425B">
      <w:pPr>
        <w:pStyle w:val="p0"/>
        <w:wordWrap w:val="0"/>
        <w:spacing w:line="400" w:lineRule="atLeast"/>
        <w:jc w:val="center"/>
        <w:rPr>
          <w:rFonts w:ascii="宋体" w:hAnsi="宋体" w:cs="宋体"/>
          <w:bCs/>
          <w:sz w:val="28"/>
          <w:szCs w:val="28"/>
        </w:rPr>
      </w:pPr>
    </w:p>
    <w:p w14:paraId="1211BDCC" w14:textId="77777777" w:rsidR="00606241" w:rsidRPr="00415231" w:rsidRDefault="00606241" w:rsidP="0031425B">
      <w:pPr>
        <w:pStyle w:val="p0"/>
        <w:wordWrap w:val="0"/>
        <w:spacing w:line="400" w:lineRule="atLeast"/>
        <w:jc w:val="center"/>
        <w:rPr>
          <w:rFonts w:ascii="宋体" w:hAnsi="宋体" w:cs="宋体"/>
          <w:bCs/>
          <w:sz w:val="28"/>
          <w:szCs w:val="28"/>
        </w:rPr>
      </w:pPr>
      <w:r w:rsidRPr="00415231">
        <w:rPr>
          <w:rFonts w:ascii="宋体" w:hAnsi="宋体" w:cs="宋体" w:hint="eastAsia"/>
          <w:bCs/>
          <w:sz w:val="28"/>
          <w:szCs w:val="28"/>
        </w:rPr>
        <w:t>声  明</w:t>
      </w:r>
    </w:p>
    <w:p w14:paraId="4DAB07C3" w14:textId="77777777" w:rsidR="00606241" w:rsidRDefault="00606241" w:rsidP="0031425B">
      <w:pPr>
        <w:wordWrap w:val="0"/>
        <w:jc w:val="center"/>
        <w:rPr>
          <w:sz w:val="44"/>
          <w:szCs w:val="44"/>
        </w:rPr>
      </w:pPr>
    </w:p>
    <w:p w14:paraId="355596B6" w14:textId="77777777" w:rsidR="00606241" w:rsidRPr="00415231" w:rsidRDefault="00606241" w:rsidP="0031425B">
      <w:pPr>
        <w:pStyle w:val="p0"/>
        <w:wordWrap w:val="0"/>
        <w:spacing w:line="400" w:lineRule="atLeast"/>
        <w:ind w:firstLineChars="200" w:firstLine="480"/>
        <w:rPr>
          <w:rFonts w:ascii="仿宋" w:eastAsia="仿宋" w:hAnsi="仿宋" w:cs="宋体"/>
          <w:sz w:val="24"/>
          <w:szCs w:val="24"/>
        </w:rPr>
      </w:pPr>
      <w:r w:rsidRPr="00415231">
        <w:rPr>
          <w:rFonts w:ascii="仿宋" w:eastAsia="仿宋" w:hAnsi="仿宋" w:cs="宋体"/>
          <w:sz w:val="24"/>
          <w:szCs w:val="24"/>
        </w:rPr>
        <w:t xml:space="preserve">1. </w:t>
      </w:r>
      <w:r w:rsidRPr="00415231">
        <w:rPr>
          <w:rFonts w:ascii="仿宋" w:eastAsia="仿宋" w:hAnsi="仿宋" w:cs="宋体" w:hint="eastAsia"/>
          <w:sz w:val="24"/>
          <w:szCs w:val="24"/>
        </w:rPr>
        <w:t>司法鉴定机构和司法鉴定人根据法律、法规和规章的规定，按照鉴定的科学规律和技术操作规范，依法独立、客观、公正进行鉴定并出具鉴定意见，不受任何个人或者组织的非法干预。</w:t>
      </w:r>
    </w:p>
    <w:p w14:paraId="2F8399E9" w14:textId="77777777" w:rsidR="00606241" w:rsidRPr="00415231" w:rsidRDefault="00606241" w:rsidP="0031425B">
      <w:pPr>
        <w:pStyle w:val="p0"/>
        <w:wordWrap w:val="0"/>
        <w:spacing w:line="400" w:lineRule="atLeast"/>
        <w:ind w:firstLineChars="200" w:firstLine="480"/>
        <w:rPr>
          <w:rFonts w:ascii="仿宋" w:eastAsia="仿宋" w:hAnsi="仿宋" w:cs="宋体"/>
          <w:sz w:val="24"/>
          <w:szCs w:val="24"/>
        </w:rPr>
      </w:pPr>
      <w:r w:rsidRPr="00415231">
        <w:rPr>
          <w:rFonts w:ascii="仿宋" w:eastAsia="仿宋" w:hAnsi="仿宋" w:cs="宋体" w:hint="eastAsia"/>
          <w:sz w:val="24"/>
          <w:szCs w:val="24"/>
        </w:rPr>
        <w:t>2. 司法鉴定意见书是否作为定案或者认定事实的根据，取决于办案机关的审查判断，司法鉴定机构和司法鉴定人无权干涉。</w:t>
      </w:r>
    </w:p>
    <w:p w14:paraId="66B458A8" w14:textId="77777777" w:rsidR="00606241" w:rsidRPr="00415231" w:rsidRDefault="00606241" w:rsidP="0031425B">
      <w:pPr>
        <w:pStyle w:val="p0"/>
        <w:wordWrap w:val="0"/>
        <w:spacing w:line="400" w:lineRule="atLeast"/>
        <w:ind w:firstLineChars="200" w:firstLine="480"/>
        <w:rPr>
          <w:rFonts w:ascii="仿宋" w:eastAsia="仿宋" w:hAnsi="仿宋" w:cs="宋体"/>
          <w:sz w:val="24"/>
          <w:szCs w:val="24"/>
        </w:rPr>
      </w:pPr>
      <w:r w:rsidRPr="00415231">
        <w:rPr>
          <w:rFonts w:ascii="仿宋" w:eastAsia="仿宋" w:hAnsi="仿宋" w:cs="宋体" w:hint="eastAsia"/>
          <w:sz w:val="24"/>
          <w:szCs w:val="24"/>
        </w:rPr>
        <w:t>3. 使用司法鉴定意见书，应当保持其完整性和严肃性。</w:t>
      </w:r>
    </w:p>
    <w:p w14:paraId="2FBA1D25" w14:textId="77777777" w:rsidR="00606241" w:rsidRPr="00415231" w:rsidRDefault="00606241" w:rsidP="0031425B">
      <w:pPr>
        <w:pStyle w:val="p0"/>
        <w:wordWrap w:val="0"/>
        <w:spacing w:line="400" w:lineRule="atLeast"/>
        <w:ind w:firstLineChars="200" w:firstLine="480"/>
        <w:rPr>
          <w:rFonts w:ascii="仿宋" w:eastAsia="仿宋" w:hAnsi="仿宋" w:cs="宋体"/>
          <w:sz w:val="24"/>
          <w:szCs w:val="24"/>
        </w:rPr>
      </w:pPr>
      <w:r w:rsidRPr="00415231">
        <w:rPr>
          <w:rFonts w:ascii="仿宋" w:eastAsia="仿宋" w:hAnsi="仿宋" w:cs="宋体" w:hint="eastAsia"/>
          <w:sz w:val="24"/>
          <w:szCs w:val="24"/>
        </w:rPr>
        <w:t>4. 鉴定意见属于鉴定人的专业意见。当事人对鉴定意见有异议，应当通过庭审质证或者申请重新鉴定、补充鉴定等方式解决。</w:t>
      </w:r>
    </w:p>
    <w:p w14:paraId="11FCCE70" w14:textId="77777777" w:rsidR="00606241" w:rsidRDefault="00606241" w:rsidP="0031425B">
      <w:pPr>
        <w:pStyle w:val="p0"/>
        <w:wordWrap w:val="0"/>
        <w:spacing w:line="400" w:lineRule="atLeast"/>
        <w:jc w:val="left"/>
        <w:rPr>
          <w:rFonts w:ascii="仿宋" w:eastAsia="仿宋" w:hAnsi="仿宋" w:cs="宋体"/>
          <w:sz w:val="24"/>
          <w:szCs w:val="24"/>
        </w:rPr>
      </w:pPr>
    </w:p>
    <w:p w14:paraId="2A8868CB" w14:textId="77777777" w:rsidR="00606241" w:rsidRDefault="0060624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4E28FFDF" w14:textId="77777777" w:rsidR="00606241" w:rsidRDefault="0060624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15ECFCD5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3FAC43A8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4EAC5A6C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4515CBA2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7031DCFE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43F7DFA1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174AF7EF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32165A80" w14:textId="77777777" w:rsidR="00415231" w:rsidRDefault="00415231" w:rsidP="0031425B">
      <w:pPr>
        <w:wordWrap w:val="0"/>
        <w:rPr>
          <w:rFonts w:ascii="仿宋" w:eastAsia="仿宋" w:hAnsi="仿宋"/>
          <w:sz w:val="32"/>
          <w:szCs w:val="32"/>
        </w:rPr>
      </w:pPr>
    </w:p>
    <w:p w14:paraId="1E9AAFB4" w14:textId="77777777" w:rsidR="00606241" w:rsidRDefault="00606241" w:rsidP="0031425B">
      <w:pPr>
        <w:wordWrap w:val="0"/>
        <w:rPr>
          <w:rFonts w:ascii="仿宋" w:eastAsia="仿宋" w:hAnsi="仿宋"/>
          <w:sz w:val="28"/>
          <w:szCs w:val="28"/>
        </w:rPr>
      </w:pPr>
    </w:p>
    <w:p w14:paraId="2F533FA5" w14:textId="77777777" w:rsidR="00606241" w:rsidRPr="00415231" w:rsidRDefault="00606241" w:rsidP="0031425B">
      <w:pPr>
        <w:pStyle w:val="p0"/>
        <w:wordWrap w:val="0"/>
        <w:spacing w:line="400" w:lineRule="atLeast"/>
        <w:jc w:val="left"/>
        <w:rPr>
          <w:rFonts w:ascii="仿宋" w:eastAsia="仿宋" w:hAnsi="仿宋" w:cs="宋体"/>
          <w:sz w:val="24"/>
          <w:szCs w:val="24"/>
        </w:rPr>
      </w:pPr>
      <w:r w:rsidRPr="00415231">
        <w:rPr>
          <w:rFonts w:ascii="仿宋" w:eastAsia="仿宋" w:hAnsi="仿宋" w:cs="宋体" w:hint="eastAsia"/>
          <w:sz w:val="24"/>
          <w:szCs w:val="24"/>
        </w:rPr>
        <w:t>地址：</w:t>
      </w:r>
      <w:r w:rsidR="001F5CA9">
        <w:rPr>
          <w:rFonts w:ascii="仿宋" w:eastAsia="仿宋" w:hAnsi="仿宋" w:cs="宋体" w:hint="eastAsia"/>
          <w:sz w:val="24"/>
          <w:szCs w:val="24"/>
        </w:rPr>
        <w:t>北京</w:t>
      </w:r>
      <w:r w:rsidRPr="00415231">
        <w:rPr>
          <w:rFonts w:ascii="仿宋" w:eastAsia="仿宋" w:hAnsi="仿宋" w:cs="宋体" w:hint="eastAsia"/>
          <w:sz w:val="24"/>
          <w:szCs w:val="24"/>
        </w:rPr>
        <w:t>市</w:t>
      </w:r>
      <w:r w:rsidR="001F5CA9">
        <w:rPr>
          <w:rFonts w:ascii="仿宋" w:eastAsia="仿宋" w:hAnsi="仿宋" w:cs="宋体" w:hint="eastAsia"/>
          <w:sz w:val="24"/>
          <w:szCs w:val="24"/>
        </w:rPr>
        <w:t>西城</w:t>
      </w:r>
      <w:r w:rsidRPr="00415231">
        <w:rPr>
          <w:rFonts w:ascii="仿宋" w:eastAsia="仿宋" w:hAnsi="仿宋" w:cs="宋体" w:hint="eastAsia"/>
          <w:sz w:val="24"/>
          <w:szCs w:val="24"/>
        </w:rPr>
        <w:t>区</w:t>
      </w:r>
      <w:r w:rsidR="001F5CA9">
        <w:rPr>
          <w:rFonts w:ascii="仿宋" w:eastAsia="仿宋" w:hAnsi="仿宋" w:cs="宋体" w:hint="eastAsia"/>
          <w:sz w:val="24"/>
          <w:szCs w:val="24"/>
        </w:rPr>
        <w:t>西直门外南路2</w:t>
      </w:r>
      <w:r w:rsidR="001F5CA9">
        <w:rPr>
          <w:rFonts w:ascii="仿宋" w:eastAsia="仿宋" w:hAnsi="仿宋" w:cs="宋体"/>
          <w:sz w:val="24"/>
          <w:szCs w:val="24"/>
        </w:rPr>
        <w:t>6</w:t>
      </w:r>
      <w:r w:rsidR="001F5CA9">
        <w:rPr>
          <w:rFonts w:ascii="仿宋" w:eastAsia="仿宋" w:hAnsi="仿宋" w:cs="宋体" w:hint="eastAsia"/>
          <w:sz w:val="24"/>
          <w:szCs w:val="24"/>
        </w:rPr>
        <w:t>号院1号楼-</w:t>
      </w:r>
      <w:r w:rsidR="001F5CA9">
        <w:rPr>
          <w:rFonts w:ascii="仿宋" w:eastAsia="仿宋" w:hAnsi="仿宋" w:cs="宋体"/>
          <w:sz w:val="24"/>
          <w:szCs w:val="24"/>
        </w:rPr>
        <w:t>4</w:t>
      </w:r>
      <w:r w:rsidR="001F5CA9">
        <w:rPr>
          <w:rFonts w:ascii="仿宋" w:eastAsia="仿宋" w:hAnsi="仿宋" w:cs="宋体" w:hint="eastAsia"/>
          <w:sz w:val="24"/>
          <w:szCs w:val="24"/>
        </w:rPr>
        <w:t>至5层1</w:t>
      </w:r>
      <w:r w:rsidR="001F5CA9">
        <w:rPr>
          <w:rFonts w:ascii="仿宋" w:eastAsia="仿宋" w:hAnsi="仿宋" w:cs="宋体"/>
          <w:sz w:val="24"/>
          <w:szCs w:val="24"/>
        </w:rPr>
        <w:t>01</w:t>
      </w:r>
      <w:r w:rsidR="001F5CA9">
        <w:rPr>
          <w:rFonts w:ascii="仿宋" w:eastAsia="仿宋" w:hAnsi="仿宋" w:cs="宋体" w:hint="eastAsia"/>
          <w:sz w:val="24"/>
          <w:szCs w:val="24"/>
        </w:rPr>
        <w:t>内3层3</w:t>
      </w:r>
      <w:r w:rsidR="001F5CA9">
        <w:rPr>
          <w:rFonts w:ascii="仿宋" w:eastAsia="仿宋" w:hAnsi="仿宋" w:cs="宋体"/>
          <w:sz w:val="24"/>
          <w:szCs w:val="24"/>
        </w:rPr>
        <w:t>09</w:t>
      </w:r>
      <w:r w:rsidR="001F5CA9">
        <w:rPr>
          <w:rFonts w:ascii="仿宋" w:eastAsia="仿宋" w:hAnsi="仿宋" w:cs="宋体" w:hint="eastAsia"/>
          <w:sz w:val="24"/>
          <w:szCs w:val="24"/>
        </w:rPr>
        <w:t>、3</w:t>
      </w:r>
      <w:r w:rsidR="001F5CA9">
        <w:rPr>
          <w:rFonts w:ascii="仿宋" w:eastAsia="仿宋" w:hAnsi="仿宋" w:cs="宋体"/>
          <w:sz w:val="24"/>
          <w:szCs w:val="24"/>
        </w:rPr>
        <w:t>10</w:t>
      </w:r>
      <w:r w:rsidR="001F5CA9">
        <w:rPr>
          <w:rFonts w:ascii="仿宋" w:eastAsia="仿宋" w:hAnsi="仿宋" w:cs="宋体" w:hint="eastAsia"/>
          <w:sz w:val="24"/>
          <w:szCs w:val="24"/>
        </w:rPr>
        <w:t>、3</w:t>
      </w:r>
      <w:r w:rsidR="001F5CA9">
        <w:rPr>
          <w:rFonts w:ascii="仿宋" w:eastAsia="仿宋" w:hAnsi="仿宋" w:cs="宋体"/>
          <w:sz w:val="24"/>
          <w:szCs w:val="24"/>
        </w:rPr>
        <w:t>11</w:t>
      </w:r>
      <w:r w:rsidR="001F5CA9">
        <w:rPr>
          <w:rFonts w:ascii="仿宋" w:eastAsia="仿宋" w:hAnsi="仿宋" w:cs="宋体" w:hint="eastAsia"/>
          <w:sz w:val="24"/>
          <w:szCs w:val="24"/>
        </w:rPr>
        <w:t>室</w:t>
      </w:r>
      <w:r w:rsidR="00114618">
        <w:rPr>
          <w:rFonts w:ascii="仿宋" w:eastAsia="仿宋" w:hAnsi="仿宋" w:cs="宋体" w:hint="eastAsia"/>
          <w:sz w:val="24"/>
          <w:szCs w:val="24"/>
        </w:rPr>
        <w:t>（邮编：1</w:t>
      </w:r>
      <w:r w:rsidR="00114618">
        <w:rPr>
          <w:rFonts w:ascii="仿宋" w:eastAsia="仿宋" w:hAnsi="仿宋" w:cs="宋体"/>
          <w:sz w:val="24"/>
          <w:szCs w:val="24"/>
        </w:rPr>
        <w:t>00032</w:t>
      </w:r>
      <w:r w:rsidR="00114618">
        <w:rPr>
          <w:rFonts w:ascii="仿宋" w:eastAsia="仿宋" w:hAnsi="仿宋" w:cs="宋体" w:hint="eastAsia"/>
          <w:sz w:val="24"/>
          <w:szCs w:val="24"/>
        </w:rPr>
        <w:t>）</w:t>
      </w:r>
    </w:p>
    <w:p w14:paraId="27BD59B6" w14:textId="77777777" w:rsidR="00606241" w:rsidRPr="00415231" w:rsidRDefault="00606241" w:rsidP="0031425B">
      <w:pPr>
        <w:wordWrap w:val="0"/>
        <w:rPr>
          <w:rFonts w:ascii="仿宋" w:eastAsia="仿宋" w:hAnsi="仿宋"/>
        </w:rPr>
      </w:pPr>
      <w:r w:rsidRPr="00415231">
        <w:rPr>
          <w:rFonts w:ascii="仿宋" w:eastAsia="仿宋" w:hAnsi="仿宋" w:hint="eastAsia"/>
        </w:rPr>
        <w:t>联系电话：0</w:t>
      </w:r>
      <w:r w:rsidR="00114618">
        <w:rPr>
          <w:rFonts w:ascii="仿宋" w:eastAsia="仿宋" w:hAnsi="仿宋"/>
        </w:rPr>
        <w:t>10</w:t>
      </w:r>
      <w:r w:rsidRPr="00415231">
        <w:rPr>
          <w:rFonts w:ascii="仿宋" w:eastAsia="仿宋" w:hAnsi="仿宋" w:hint="eastAsia"/>
        </w:rPr>
        <w:t>-</w:t>
      </w:r>
      <w:r w:rsidR="00114618" w:rsidRPr="00114618">
        <w:rPr>
          <w:rFonts w:ascii="仿宋" w:eastAsia="仿宋" w:hAnsi="仿宋"/>
        </w:rPr>
        <w:t>56509288</w:t>
      </w:r>
    </w:p>
    <w:p w14:paraId="26275A82" w14:textId="77777777" w:rsidR="00415231" w:rsidRDefault="00415231" w:rsidP="0031425B">
      <w:pPr>
        <w:wordWrap w:val="0"/>
        <w:rPr>
          <w:rFonts w:ascii="仿宋" w:eastAsia="仿宋" w:hAnsi="仿宋"/>
          <w:sz w:val="28"/>
          <w:szCs w:val="28"/>
        </w:rPr>
        <w:sectPr w:rsidR="00415231" w:rsidSect="00E02EE3">
          <w:headerReference w:type="even" r:id="rId9"/>
          <w:pgSz w:w="11906" w:h="16838"/>
          <w:pgMar w:top="1440" w:right="1800" w:bottom="1440" w:left="1800" w:header="822" w:footer="992" w:gutter="0"/>
          <w:pgNumType w:start="1"/>
          <w:cols w:space="425"/>
          <w:docGrid w:type="lines" w:linePitch="326"/>
        </w:sectPr>
      </w:pPr>
    </w:p>
    <w:p w14:paraId="4EC7FA54" w14:textId="77777777" w:rsidR="00012B09" w:rsidRPr="00606241" w:rsidRDefault="00012B09" w:rsidP="0031425B">
      <w:pPr>
        <w:wordWrap w:val="0"/>
        <w:rPr>
          <w:rFonts w:ascii="仿宋" w:eastAsia="仿宋" w:hAnsi="仿宋"/>
          <w:sz w:val="28"/>
          <w:szCs w:val="28"/>
        </w:rPr>
      </w:pPr>
    </w:p>
    <w:p w14:paraId="68DB3ED5" w14:textId="77777777" w:rsidR="00606241" w:rsidRPr="00415231" w:rsidRDefault="001F5CA9" w:rsidP="0031425B">
      <w:pPr>
        <w:wordWrap w:val="0"/>
        <w:spacing w:line="400" w:lineRule="atLeast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北京网神洞鉴科技有限公司</w:t>
      </w:r>
      <w:r w:rsidR="00606241" w:rsidRPr="00415231">
        <w:rPr>
          <w:rFonts w:hint="eastAsia"/>
          <w:sz w:val="32"/>
          <w:szCs w:val="32"/>
        </w:rPr>
        <w:t>司法鉴定所</w:t>
      </w:r>
    </w:p>
    <w:p w14:paraId="3E0654CF" w14:textId="77777777" w:rsidR="00606241" w:rsidRPr="00415231" w:rsidRDefault="00D67601" w:rsidP="0031425B">
      <w:pPr>
        <w:wordWrap w:val="0"/>
        <w:spacing w:line="400" w:lineRule="atLeast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电子数据</w:t>
      </w:r>
      <w:r w:rsidR="00606241" w:rsidRPr="00415231">
        <w:rPr>
          <w:rFonts w:hint="eastAsia"/>
          <w:sz w:val="32"/>
          <w:szCs w:val="32"/>
        </w:rPr>
        <w:t>司法鉴定意见书</w:t>
      </w:r>
    </w:p>
    <w:p w14:paraId="13F06477" w14:textId="2D482927" w:rsidR="00755F9C" w:rsidRPr="00BF198D" w:rsidRDefault="00CF7510" w:rsidP="0031425B">
      <w:pPr>
        <w:wordWrap w:val="0"/>
        <w:jc w:val="right"/>
        <w:rPr>
          <w:rFonts w:ascii="仿宋" w:eastAsia="仿宋" w:hAnsi="仿宋"/>
        </w:rPr>
      </w:pPr>
      <w:r w:rsidRPr="00BF198D">
        <w:rPr>
          <w:rFonts w:ascii="仿宋" w:eastAsia="仿宋" w:hAnsi="仿宋" w:hint="eastAsia"/>
        </w:rPr>
        <w:t>编号：</w:t>
      </w:r>
      <w:r w:rsidR="00755F9C" w:rsidRPr="00BF198D">
        <w:rPr>
          <w:rFonts w:ascii="仿宋" w:eastAsia="仿宋" w:hAnsi="仿宋" w:hint="eastAsia"/>
        </w:rPr>
        <w:t>网神洞鉴[202</w:t>
      </w:r>
      <w:r w:rsidR="00344AB0" w:rsidRPr="00BF198D">
        <w:rPr>
          <w:rFonts w:ascii="仿宋" w:eastAsia="仿宋" w:hAnsi="仿宋"/>
        </w:rPr>
        <w:t>2</w:t>
      </w:r>
      <w:r w:rsidR="00755F9C" w:rsidRPr="00BF198D">
        <w:rPr>
          <w:rFonts w:ascii="仿宋" w:eastAsia="仿宋" w:hAnsi="仿宋" w:hint="eastAsia"/>
        </w:rPr>
        <w:t>]数鉴字第</w:t>
      </w:r>
      <w:r w:rsidR="00602F62" w:rsidRPr="00181D43">
        <w:rPr>
          <w:rFonts w:ascii="仿宋" w:eastAsia="仿宋" w:hAnsi="仿宋"/>
        </w:rPr>
        <w:t>148</w:t>
      </w:r>
      <w:r w:rsidR="00755F9C" w:rsidRPr="00BF198D">
        <w:rPr>
          <w:rFonts w:ascii="仿宋" w:eastAsia="仿宋" w:hAnsi="仿宋" w:hint="eastAsia"/>
        </w:rPr>
        <w:t>号</w:t>
      </w:r>
    </w:p>
    <w:p w14:paraId="3C608DA6" w14:textId="1F6975C2" w:rsidR="00606241" w:rsidRPr="00BF198D" w:rsidRDefault="00CF25D3" w:rsidP="00FC1DEA">
      <w:pPr>
        <w:wordWrap w:val="0"/>
        <w:jc w:val="right"/>
        <w:rPr>
          <w:rFonts w:ascii="仿宋_GB2312" w:eastAsia="仿宋_GB2312"/>
          <w:sz w:val="32"/>
          <w:szCs w:val="32"/>
        </w:rPr>
      </w:pPr>
      <w:r w:rsidRPr="00BF198D">
        <w:rPr>
          <w:rFonts w:ascii="仿宋" w:eastAsia="仿宋" w:hAnsi="仿宋" w:hint="eastAsia"/>
        </w:rPr>
        <w:t>统一司法鉴定案件编号：</w:t>
      </w:r>
      <w:r w:rsidR="00FC1DEA" w:rsidRPr="00FC1DEA">
        <w:rPr>
          <w:rFonts w:ascii="仿宋" w:eastAsia="仿宋" w:hAnsi="仿宋"/>
        </w:rPr>
        <w:t>22010209187103546</w:t>
      </w:r>
    </w:p>
    <w:p w14:paraId="5F26EEA5" w14:textId="77777777" w:rsidR="00606241" w:rsidRPr="00BF198D" w:rsidRDefault="00012B09" w:rsidP="0031425B">
      <w:pPr>
        <w:pStyle w:val="1"/>
      </w:pPr>
      <w:r w:rsidRPr="00BF198D">
        <w:rPr>
          <w:rFonts w:hint="eastAsia"/>
        </w:rPr>
        <w:t>基本情况</w:t>
      </w:r>
    </w:p>
    <w:p w14:paraId="739E2BDF" w14:textId="77777777" w:rsidR="00012B09" w:rsidRPr="00BF198D" w:rsidRDefault="00274DEF" w:rsidP="0031425B">
      <w:pPr>
        <w:pStyle w:val="2"/>
        <w:wordWrap w:val="0"/>
        <w:ind w:left="1190" w:hangingChars="425" w:hanging="1190"/>
      </w:pPr>
      <w:r w:rsidRPr="00BF198D">
        <w:rPr>
          <w:rFonts w:hint="eastAsia"/>
        </w:rPr>
        <w:t>委托人</w:t>
      </w:r>
    </w:p>
    <w:p w14:paraId="1605F47D" w14:textId="1796FC5D" w:rsidR="00274DEF" w:rsidRPr="00BF198D" w:rsidRDefault="009C60EB" w:rsidP="0031425B">
      <w:pPr>
        <w:pStyle w:val="a7"/>
        <w:wordWrap w:val="0"/>
      </w:pPr>
      <w:r w:rsidRPr="009C60EB">
        <w:rPr>
          <w:rFonts w:hint="eastAsia"/>
        </w:rPr>
        <w:t>炎陵县公安局</w:t>
      </w:r>
    </w:p>
    <w:p w14:paraId="7D81173A" w14:textId="77777777" w:rsidR="00274DEF" w:rsidRPr="00BF198D" w:rsidRDefault="00274DEF" w:rsidP="0031425B">
      <w:pPr>
        <w:pStyle w:val="2"/>
        <w:wordWrap w:val="0"/>
        <w:ind w:left="1190" w:hangingChars="425" w:hanging="1190"/>
      </w:pPr>
      <w:r w:rsidRPr="00BF198D">
        <w:rPr>
          <w:rFonts w:hint="eastAsia"/>
        </w:rPr>
        <w:t>委托鉴定事项</w:t>
      </w:r>
    </w:p>
    <w:p w14:paraId="5C6518A2" w14:textId="1231CE73" w:rsidR="00274DEF" w:rsidRPr="00ED7A34" w:rsidRDefault="005E4A83" w:rsidP="0031425B">
      <w:pPr>
        <w:pStyle w:val="a7"/>
        <w:wordWrap w:val="0"/>
      </w:pPr>
      <w:r w:rsidRPr="00181D43">
        <w:t>梳理龙春苗（用户ID：50604；用户名：1849615762@qq.com）个人的会员信息，包含层级架构、充提币情况、转账记录等。</w:t>
      </w:r>
    </w:p>
    <w:p w14:paraId="2D6EF5C4" w14:textId="77777777" w:rsidR="00274DEF" w:rsidRDefault="00274DEF" w:rsidP="0031425B">
      <w:pPr>
        <w:pStyle w:val="2"/>
        <w:wordWrap w:val="0"/>
        <w:ind w:left="1190" w:hangingChars="425" w:hanging="1190"/>
      </w:pPr>
      <w:r>
        <w:rPr>
          <w:rFonts w:hint="eastAsia"/>
        </w:rPr>
        <w:t>受理日期</w:t>
      </w:r>
    </w:p>
    <w:p w14:paraId="14D71DCC" w14:textId="79FAF407" w:rsidR="00274DEF" w:rsidRDefault="009E5811" w:rsidP="0031425B">
      <w:pPr>
        <w:pStyle w:val="a7"/>
        <w:wordWrap w:val="0"/>
      </w:pPr>
      <w:r w:rsidRPr="009C60EB">
        <w:rPr>
          <w:rFonts w:hint="eastAsia"/>
        </w:rPr>
        <w:t>2</w:t>
      </w:r>
      <w:r w:rsidRPr="009C60EB">
        <w:t>02</w:t>
      </w:r>
      <w:r w:rsidRPr="009C60EB">
        <w:rPr>
          <w:rFonts w:hint="eastAsia"/>
        </w:rPr>
        <w:t>2年9月1</w:t>
      </w:r>
      <w:r w:rsidRPr="009C60EB">
        <w:t>6</w:t>
      </w:r>
      <w:r w:rsidRPr="009C60EB">
        <w:rPr>
          <w:rFonts w:hint="eastAsia"/>
        </w:rPr>
        <w:t>日</w:t>
      </w:r>
    </w:p>
    <w:p w14:paraId="1B9EDA6D" w14:textId="06FA13E3" w:rsidR="00274DEF" w:rsidRDefault="00274DEF" w:rsidP="0031425B">
      <w:pPr>
        <w:pStyle w:val="2"/>
        <w:wordWrap w:val="0"/>
        <w:ind w:left="1190" w:hangingChars="425" w:hanging="1190"/>
      </w:pPr>
      <w:r>
        <w:rPr>
          <w:rFonts w:hint="eastAsia"/>
        </w:rPr>
        <w:t>鉴定材料</w:t>
      </w:r>
    </w:p>
    <w:tbl>
      <w:tblPr>
        <w:tblW w:w="85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896"/>
        <w:gridCol w:w="1419"/>
        <w:gridCol w:w="1930"/>
      </w:tblGrid>
      <w:tr w:rsidR="00BF198D" w14:paraId="1783B6DE" w14:textId="77777777" w:rsidTr="000B76DD">
        <w:trPr>
          <w:trHeight w:val="490"/>
          <w:jc w:val="center"/>
        </w:trPr>
        <w:tc>
          <w:tcPr>
            <w:tcW w:w="1838" w:type="dxa"/>
            <w:vAlign w:val="center"/>
          </w:tcPr>
          <w:p w14:paraId="29A27AE3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检材编号</w:t>
            </w:r>
          </w:p>
        </w:tc>
        <w:tc>
          <w:tcPr>
            <w:tcW w:w="6663" w:type="dxa"/>
            <w:gridSpan w:val="4"/>
            <w:vAlign w:val="center"/>
          </w:tcPr>
          <w:p w14:paraId="59511AF3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检材信息</w:t>
            </w:r>
          </w:p>
        </w:tc>
      </w:tr>
      <w:tr w:rsidR="00BF198D" w14:paraId="500DB2B8" w14:textId="77777777" w:rsidTr="000B76DD">
        <w:trPr>
          <w:trHeight w:val="463"/>
          <w:jc w:val="center"/>
        </w:trPr>
        <w:tc>
          <w:tcPr>
            <w:tcW w:w="1838" w:type="dxa"/>
            <w:vMerge w:val="restart"/>
            <w:vAlign w:val="center"/>
          </w:tcPr>
          <w:p w14:paraId="330B2D47" w14:textId="6941C686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202</w:t>
            </w:r>
            <w:r>
              <w:t>2-</w:t>
            </w:r>
            <w:r w:rsidR="00602F62" w:rsidRPr="00181D43">
              <w:t>148</w:t>
            </w:r>
            <w:r>
              <w:t>-001</w:t>
            </w:r>
          </w:p>
        </w:tc>
        <w:tc>
          <w:tcPr>
            <w:tcW w:w="1418" w:type="dxa"/>
            <w:vAlign w:val="center"/>
          </w:tcPr>
          <w:p w14:paraId="4ED4D356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896" w:type="dxa"/>
            <w:vAlign w:val="center"/>
          </w:tcPr>
          <w:p w14:paraId="55BC5C36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U盘</w:t>
            </w:r>
          </w:p>
        </w:tc>
        <w:tc>
          <w:tcPr>
            <w:tcW w:w="1419" w:type="dxa"/>
            <w:vAlign w:val="center"/>
          </w:tcPr>
          <w:p w14:paraId="362A78E2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数量</w:t>
            </w:r>
          </w:p>
        </w:tc>
        <w:tc>
          <w:tcPr>
            <w:tcW w:w="1930" w:type="dxa"/>
            <w:vAlign w:val="center"/>
          </w:tcPr>
          <w:p w14:paraId="166C33D8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1</w:t>
            </w:r>
          </w:p>
        </w:tc>
      </w:tr>
      <w:tr w:rsidR="00BF198D" w14:paraId="3B07CD03" w14:textId="77777777" w:rsidTr="000B76DD">
        <w:trPr>
          <w:trHeight w:val="454"/>
          <w:jc w:val="center"/>
        </w:trPr>
        <w:tc>
          <w:tcPr>
            <w:tcW w:w="1838" w:type="dxa"/>
            <w:vMerge/>
            <w:vAlign w:val="center"/>
          </w:tcPr>
          <w:p w14:paraId="388E2119" w14:textId="77777777" w:rsidR="00BF198D" w:rsidRDefault="00BF198D" w:rsidP="0031425B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3F989745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品牌</w:t>
            </w:r>
          </w:p>
        </w:tc>
        <w:tc>
          <w:tcPr>
            <w:tcW w:w="1896" w:type="dxa"/>
            <w:vAlign w:val="center"/>
          </w:tcPr>
          <w:p w14:paraId="5BF00E14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/</w:t>
            </w:r>
          </w:p>
        </w:tc>
        <w:tc>
          <w:tcPr>
            <w:tcW w:w="1419" w:type="dxa"/>
            <w:vAlign w:val="center"/>
          </w:tcPr>
          <w:p w14:paraId="2358F134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容量</w:t>
            </w:r>
          </w:p>
        </w:tc>
        <w:tc>
          <w:tcPr>
            <w:tcW w:w="1930" w:type="dxa"/>
            <w:vAlign w:val="center"/>
          </w:tcPr>
          <w:p w14:paraId="262A2CDC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32GB</w:t>
            </w:r>
          </w:p>
        </w:tc>
      </w:tr>
      <w:tr w:rsidR="00BF198D" w14:paraId="1514565C" w14:textId="77777777" w:rsidTr="000B76DD">
        <w:trPr>
          <w:trHeight w:val="454"/>
          <w:jc w:val="center"/>
        </w:trPr>
        <w:tc>
          <w:tcPr>
            <w:tcW w:w="1838" w:type="dxa"/>
            <w:vMerge/>
            <w:vAlign w:val="center"/>
          </w:tcPr>
          <w:p w14:paraId="3550C4CE" w14:textId="77777777" w:rsidR="00BF198D" w:rsidRDefault="00BF198D" w:rsidP="0031425B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769AEF12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SHA256</w:t>
            </w:r>
          </w:p>
        </w:tc>
        <w:tc>
          <w:tcPr>
            <w:tcW w:w="5245" w:type="dxa"/>
            <w:gridSpan w:val="3"/>
            <w:vAlign w:val="center"/>
          </w:tcPr>
          <w:p w14:paraId="30D27662" w14:textId="77777777" w:rsidR="00BF198D" w:rsidRDefault="00BF198D" w:rsidP="0031425B">
            <w:pPr>
              <w:pStyle w:val="a9"/>
              <w:wordWrap w:val="0"/>
            </w:pPr>
            <w:r>
              <w:t>FE74C6DDAABD5E7FE562BE93D3ADF1D3E4FE49720D1CE43F4E340947C9C73BF1</w:t>
            </w:r>
          </w:p>
        </w:tc>
      </w:tr>
      <w:tr w:rsidR="00BF198D" w14:paraId="62FB68D2" w14:textId="77777777" w:rsidTr="000B76DD">
        <w:trPr>
          <w:trHeight w:val="460"/>
          <w:jc w:val="center"/>
        </w:trPr>
        <w:tc>
          <w:tcPr>
            <w:tcW w:w="1838" w:type="dxa"/>
            <w:vMerge/>
            <w:vAlign w:val="center"/>
          </w:tcPr>
          <w:p w14:paraId="4841C935" w14:textId="77777777" w:rsidR="00BF198D" w:rsidRDefault="00BF198D" w:rsidP="0031425B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1ED0E287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保存</w:t>
            </w:r>
            <w:r>
              <w:t>状况</w:t>
            </w:r>
          </w:p>
        </w:tc>
        <w:tc>
          <w:tcPr>
            <w:tcW w:w="5245" w:type="dxa"/>
            <w:gridSpan w:val="3"/>
            <w:vAlign w:val="center"/>
          </w:tcPr>
          <w:p w14:paraId="4E8F1A93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外观良好</w:t>
            </w:r>
          </w:p>
        </w:tc>
      </w:tr>
      <w:tr w:rsidR="00BF198D" w14:paraId="59B38096" w14:textId="77777777" w:rsidTr="000B76DD">
        <w:trPr>
          <w:trHeight w:val="460"/>
          <w:jc w:val="center"/>
        </w:trPr>
        <w:tc>
          <w:tcPr>
            <w:tcW w:w="1838" w:type="dxa"/>
            <w:vMerge/>
            <w:vAlign w:val="center"/>
          </w:tcPr>
          <w:p w14:paraId="61F11DF3" w14:textId="77777777" w:rsidR="00BF198D" w:rsidRDefault="00BF198D" w:rsidP="0031425B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7A16CF10" w14:textId="77777777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收到时间</w:t>
            </w:r>
          </w:p>
        </w:tc>
        <w:tc>
          <w:tcPr>
            <w:tcW w:w="5245" w:type="dxa"/>
            <w:gridSpan w:val="3"/>
            <w:vAlign w:val="center"/>
          </w:tcPr>
          <w:p w14:paraId="58128635" w14:textId="0DF52CA5" w:rsidR="00BF198D" w:rsidRDefault="00BF198D" w:rsidP="0031425B">
            <w:pPr>
              <w:pStyle w:val="a9"/>
              <w:wordWrap w:val="0"/>
            </w:pPr>
            <w:r>
              <w:rPr>
                <w:rFonts w:hint="eastAsia"/>
              </w:rPr>
              <w:t>2022年9月</w:t>
            </w:r>
            <w:r w:rsidR="00562F96">
              <w:t>16</w:t>
            </w:r>
            <w:r>
              <w:rPr>
                <w:rFonts w:hint="eastAsia"/>
              </w:rPr>
              <w:t>日</w:t>
            </w:r>
          </w:p>
        </w:tc>
      </w:tr>
      <w:tr w:rsidR="007D7F78" w14:paraId="580C3DDD" w14:textId="77777777" w:rsidTr="000B76DD">
        <w:trPr>
          <w:trHeight w:val="460"/>
          <w:jc w:val="center"/>
        </w:trPr>
        <w:tc>
          <w:tcPr>
            <w:tcW w:w="1838" w:type="dxa"/>
            <w:vMerge/>
            <w:vAlign w:val="center"/>
          </w:tcPr>
          <w:p w14:paraId="0ECE4D94" w14:textId="77777777" w:rsidR="007D7F78" w:rsidRDefault="007D7F78" w:rsidP="0031425B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1B82D48D" w14:textId="3E0F13B3" w:rsidR="007D7F78" w:rsidRDefault="007D7F78" w:rsidP="0031425B">
            <w:pPr>
              <w:pStyle w:val="a9"/>
              <w:wordWrap w:val="0"/>
            </w:pPr>
            <w:r>
              <w:rPr>
                <w:rFonts w:hint="eastAsia"/>
              </w:rPr>
              <w:t>备注</w:t>
            </w:r>
          </w:p>
        </w:tc>
        <w:tc>
          <w:tcPr>
            <w:tcW w:w="5245" w:type="dxa"/>
            <w:gridSpan w:val="3"/>
            <w:vAlign w:val="center"/>
          </w:tcPr>
          <w:p w14:paraId="63738301" w14:textId="77777777" w:rsidR="007D7F78" w:rsidRDefault="007D7F78" w:rsidP="0031425B">
            <w:pPr>
              <w:pStyle w:val="a9"/>
              <w:wordWrap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“北京网神洞鉴科技有限公司司法鉴定所</w:t>
            </w:r>
          </w:p>
          <w:p w14:paraId="6175BA6B" w14:textId="77777777" w:rsidR="007D7F78" w:rsidRDefault="007D7F78" w:rsidP="0031425B">
            <w:pPr>
              <w:pStyle w:val="a9"/>
              <w:wordWrap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2022第40号EUD01</w:t>
            </w:r>
          </w:p>
          <w:p w14:paraId="0520D807" w14:textId="7C7D7AC7" w:rsidR="007D7F78" w:rsidRDefault="007D7F78" w:rsidP="0031425B">
            <w:pPr>
              <w:pStyle w:val="a9"/>
              <w:wordWrap w:val="0"/>
            </w:pPr>
            <w:r>
              <w:rPr>
                <w:rFonts w:hint="eastAsia"/>
                <w:sz w:val="24"/>
                <w:szCs w:val="24"/>
              </w:rPr>
              <w:t>2022年9月7日”</w:t>
            </w:r>
          </w:p>
        </w:tc>
      </w:tr>
    </w:tbl>
    <w:p w14:paraId="165D5BA3" w14:textId="77777777" w:rsidR="00274DEF" w:rsidRDefault="00274DEF" w:rsidP="0031425B">
      <w:pPr>
        <w:pStyle w:val="1"/>
      </w:pPr>
      <w:r>
        <w:rPr>
          <w:rFonts w:hint="eastAsia"/>
        </w:rPr>
        <w:t>基本案情</w:t>
      </w:r>
    </w:p>
    <w:p w14:paraId="16913158" w14:textId="5805FE5E" w:rsidR="00274DEF" w:rsidRDefault="00274DEF" w:rsidP="0031425B">
      <w:pPr>
        <w:pStyle w:val="a7"/>
        <w:wordWrap w:val="0"/>
      </w:pPr>
      <w:r w:rsidRPr="009C60EB">
        <w:rPr>
          <w:rFonts w:hint="eastAsia"/>
        </w:rPr>
        <w:t>据</w:t>
      </w:r>
      <w:r w:rsidRPr="009C60EB">
        <w:t>委托人介绍，</w:t>
      </w:r>
      <w:r w:rsidR="009C60EB" w:rsidRPr="009C60EB">
        <w:t>2022年8月22日17时许，炎陵县公安局经侦大队接到公安部经侦局云端系统推送打击线索</w:t>
      </w:r>
      <w:r w:rsidR="009C60EB" w:rsidRPr="009C60EB">
        <w:t>“</w:t>
      </w:r>
      <w:r w:rsidR="009C60EB" w:rsidRPr="009C60EB">
        <w:t>广西贺州</w:t>
      </w:r>
      <w:r w:rsidR="009C60EB" w:rsidRPr="009C60EB">
        <w:t>’</w:t>
      </w:r>
      <w:r w:rsidR="009C60EB" w:rsidRPr="009C60EB">
        <w:t>TR外汇</w:t>
      </w:r>
      <w:r w:rsidR="009C60EB" w:rsidRPr="009C60EB">
        <w:t>’</w:t>
      </w:r>
      <w:r w:rsidR="009C60EB" w:rsidRPr="009C60EB">
        <w:t>网络平台组织、领导传销活动案（平台型传销）</w:t>
      </w:r>
      <w:r w:rsidR="009C60EB" w:rsidRPr="009C60EB">
        <w:t>”</w:t>
      </w:r>
      <w:r w:rsidR="009C60EB" w:rsidRPr="009C60EB">
        <w:t>其中涉及炎陵籍犯罪嫌疑人1.龙春苗（430225198510121545）下线层级及人数达8层273人、2.刘萍花（430225196301090026）下线层级及人数达9层597人。上述两人涉嫌组织、领导传销活动罪。</w:t>
      </w:r>
    </w:p>
    <w:p w14:paraId="5B1EA820" w14:textId="77777777" w:rsidR="00274DEF" w:rsidRDefault="00274DEF" w:rsidP="0031425B">
      <w:pPr>
        <w:pStyle w:val="1"/>
      </w:pPr>
      <w:r>
        <w:rPr>
          <w:rFonts w:hint="eastAsia"/>
        </w:rPr>
        <w:t>资料摘要</w:t>
      </w:r>
    </w:p>
    <w:p w14:paraId="4224C571" w14:textId="77777777" w:rsidR="00274DEF" w:rsidRDefault="00274DEF" w:rsidP="0031425B">
      <w:pPr>
        <w:pStyle w:val="2"/>
        <w:wordWrap w:val="0"/>
        <w:ind w:left="1190" w:hangingChars="425" w:hanging="1190"/>
      </w:pPr>
      <w:r>
        <w:rPr>
          <w:rFonts w:hint="eastAsia"/>
        </w:rPr>
        <w:t>鉴定人员：</w:t>
      </w:r>
    </w:p>
    <w:p w14:paraId="17B75685" w14:textId="6B5FD61F" w:rsidR="00274DEF" w:rsidRDefault="009C60EB" w:rsidP="0031425B">
      <w:pPr>
        <w:pStyle w:val="a7"/>
        <w:wordWrap w:val="0"/>
      </w:pPr>
      <w:r w:rsidRPr="00CE712D">
        <w:rPr>
          <w:rFonts w:hint="eastAsia"/>
        </w:rPr>
        <w:t>谢春磊、</w:t>
      </w:r>
      <w:r w:rsidR="007D7841">
        <w:rPr>
          <w:rFonts w:hint="eastAsia"/>
        </w:rPr>
        <w:t>徐志强</w:t>
      </w:r>
    </w:p>
    <w:p w14:paraId="6F7EF751" w14:textId="77777777" w:rsidR="00274DEF" w:rsidRDefault="00274DEF" w:rsidP="0031425B">
      <w:pPr>
        <w:pStyle w:val="2"/>
        <w:wordWrap w:val="0"/>
        <w:ind w:left="1190" w:hangingChars="425" w:hanging="1190"/>
      </w:pPr>
      <w:r>
        <w:rPr>
          <w:rFonts w:hint="eastAsia"/>
        </w:rPr>
        <w:t>鉴定日期：</w:t>
      </w:r>
    </w:p>
    <w:p w14:paraId="74E2D7CF" w14:textId="01C6E218" w:rsidR="00274DEF" w:rsidRDefault="00274DEF" w:rsidP="0031425B">
      <w:pPr>
        <w:pStyle w:val="a7"/>
        <w:wordWrap w:val="0"/>
      </w:pPr>
      <w:r w:rsidRPr="009C60EB">
        <w:rPr>
          <w:rFonts w:hint="eastAsia"/>
        </w:rPr>
        <w:t>2</w:t>
      </w:r>
      <w:r w:rsidRPr="009C60EB">
        <w:t>02</w:t>
      </w:r>
      <w:r w:rsidR="009C60EB" w:rsidRPr="009C60EB">
        <w:rPr>
          <w:rFonts w:hint="eastAsia"/>
        </w:rPr>
        <w:t>2</w:t>
      </w:r>
      <w:r w:rsidRPr="009C60EB">
        <w:rPr>
          <w:rFonts w:hint="eastAsia"/>
        </w:rPr>
        <w:t>年</w:t>
      </w:r>
      <w:r w:rsidR="009C60EB" w:rsidRPr="009C60EB">
        <w:rPr>
          <w:rFonts w:hint="eastAsia"/>
        </w:rPr>
        <w:t>9</w:t>
      </w:r>
      <w:r w:rsidRPr="009C60EB">
        <w:rPr>
          <w:rFonts w:hint="eastAsia"/>
        </w:rPr>
        <w:t>月</w:t>
      </w:r>
      <w:r w:rsidR="009C60EB" w:rsidRPr="009C60EB">
        <w:rPr>
          <w:rFonts w:hint="eastAsia"/>
        </w:rPr>
        <w:t>1</w:t>
      </w:r>
      <w:r w:rsidR="009C60EB" w:rsidRPr="009C60EB">
        <w:t>6</w:t>
      </w:r>
      <w:r w:rsidRPr="009C60EB">
        <w:rPr>
          <w:rFonts w:hint="eastAsia"/>
        </w:rPr>
        <w:t>日</w:t>
      </w:r>
      <w:r w:rsidR="00150760" w:rsidRPr="009C60EB">
        <w:rPr>
          <w:rFonts w:hint="eastAsia"/>
        </w:rPr>
        <w:t>至2</w:t>
      </w:r>
      <w:r w:rsidR="00150760" w:rsidRPr="009C60EB">
        <w:t>02</w:t>
      </w:r>
      <w:r w:rsidR="009C60EB" w:rsidRPr="009C60EB">
        <w:rPr>
          <w:rFonts w:hint="eastAsia"/>
        </w:rPr>
        <w:t>2</w:t>
      </w:r>
      <w:r w:rsidR="00150760" w:rsidRPr="009C60EB">
        <w:rPr>
          <w:rFonts w:hint="eastAsia"/>
        </w:rPr>
        <w:t>年</w:t>
      </w:r>
      <w:r w:rsidR="009C60EB" w:rsidRPr="009C60EB">
        <w:rPr>
          <w:rFonts w:hint="eastAsia"/>
        </w:rPr>
        <w:t>9</w:t>
      </w:r>
      <w:r w:rsidR="00150760" w:rsidRPr="009C60EB">
        <w:rPr>
          <w:rFonts w:hint="eastAsia"/>
        </w:rPr>
        <w:t>月</w:t>
      </w:r>
      <w:r w:rsidR="009C60EB" w:rsidRPr="009C60EB">
        <w:rPr>
          <w:rFonts w:hint="eastAsia"/>
        </w:rPr>
        <w:t>2</w:t>
      </w:r>
      <w:r w:rsidR="009C60EB" w:rsidRPr="009C60EB">
        <w:t>3</w:t>
      </w:r>
      <w:r w:rsidR="00150760" w:rsidRPr="009C60EB">
        <w:rPr>
          <w:rFonts w:hint="eastAsia"/>
        </w:rPr>
        <w:t>日</w:t>
      </w:r>
    </w:p>
    <w:p w14:paraId="3D7E03EE" w14:textId="77777777" w:rsidR="00274DEF" w:rsidRDefault="00274DEF" w:rsidP="0031425B">
      <w:pPr>
        <w:pStyle w:val="2"/>
        <w:wordWrap w:val="0"/>
        <w:ind w:left="1190" w:hangingChars="425" w:hanging="1190"/>
      </w:pPr>
      <w:r>
        <w:rPr>
          <w:rFonts w:hint="eastAsia"/>
        </w:rPr>
        <w:t>鉴定地点：</w:t>
      </w:r>
    </w:p>
    <w:p w14:paraId="2669924F" w14:textId="77777777" w:rsidR="00274DEF" w:rsidRDefault="001F5CA9" w:rsidP="0031425B">
      <w:pPr>
        <w:pStyle w:val="a7"/>
        <w:wordWrap w:val="0"/>
      </w:pPr>
      <w:r w:rsidRPr="001F5CA9">
        <w:rPr>
          <w:rFonts w:hint="eastAsia"/>
        </w:rPr>
        <w:t>北京市西城区西直门外南路2</w:t>
      </w:r>
      <w:r w:rsidRPr="001F5CA9">
        <w:t>6</w:t>
      </w:r>
      <w:r w:rsidRPr="001F5CA9">
        <w:rPr>
          <w:rFonts w:hint="eastAsia"/>
        </w:rPr>
        <w:t>号院1号楼-</w:t>
      </w:r>
      <w:r w:rsidRPr="001F5CA9">
        <w:t>4</w:t>
      </w:r>
      <w:r w:rsidRPr="001F5CA9">
        <w:rPr>
          <w:rFonts w:hint="eastAsia"/>
        </w:rPr>
        <w:t>至5层1</w:t>
      </w:r>
      <w:r w:rsidRPr="001F5CA9">
        <w:t>01</w:t>
      </w:r>
      <w:r w:rsidRPr="001F5CA9">
        <w:rPr>
          <w:rFonts w:hint="eastAsia"/>
        </w:rPr>
        <w:t>内3层3</w:t>
      </w:r>
      <w:r w:rsidRPr="001F5CA9">
        <w:t>09</w:t>
      </w:r>
      <w:r w:rsidRPr="001F5CA9">
        <w:rPr>
          <w:rFonts w:hint="eastAsia"/>
        </w:rPr>
        <w:t>、3</w:t>
      </w:r>
      <w:r w:rsidRPr="001F5CA9">
        <w:t>10</w:t>
      </w:r>
      <w:r w:rsidRPr="001F5CA9">
        <w:rPr>
          <w:rFonts w:hint="eastAsia"/>
        </w:rPr>
        <w:t>、3</w:t>
      </w:r>
      <w:r w:rsidRPr="001F5CA9">
        <w:t>11</w:t>
      </w:r>
      <w:r w:rsidRPr="001F5CA9">
        <w:rPr>
          <w:rFonts w:hint="eastAsia"/>
        </w:rPr>
        <w:t>室</w:t>
      </w:r>
    </w:p>
    <w:p w14:paraId="3B1EBA2A" w14:textId="77777777" w:rsidR="00274DEF" w:rsidRDefault="00274DEF" w:rsidP="0031425B">
      <w:pPr>
        <w:pStyle w:val="2"/>
        <w:wordWrap w:val="0"/>
        <w:ind w:left="1190" w:hangingChars="425" w:hanging="1190"/>
      </w:pPr>
      <w:r w:rsidRPr="00274DEF">
        <w:rPr>
          <w:rFonts w:hint="eastAsia"/>
        </w:rPr>
        <w:t>鉴定材料的选取、使用</w:t>
      </w:r>
      <w:r>
        <w:rPr>
          <w:rFonts w:hint="eastAsia"/>
        </w:rPr>
        <w:t>：</w:t>
      </w:r>
    </w:p>
    <w:p w14:paraId="24D8B274" w14:textId="77777777" w:rsidR="00274DEF" w:rsidRDefault="00274DEF" w:rsidP="0031425B">
      <w:pPr>
        <w:pStyle w:val="a7"/>
        <w:wordWrap w:val="0"/>
      </w:pPr>
      <w:r w:rsidRPr="00274DEF">
        <w:rPr>
          <w:rFonts w:hint="eastAsia"/>
        </w:rPr>
        <w:t>本次鉴定使用了所有鉴定材料进行检验。</w:t>
      </w:r>
    </w:p>
    <w:p w14:paraId="2842D3C6" w14:textId="77777777" w:rsidR="00274DEF" w:rsidRPr="00274DEF" w:rsidRDefault="00274DEF" w:rsidP="0031425B">
      <w:pPr>
        <w:pStyle w:val="2"/>
        <w:wordWrap w:val="0"/>
        <w:ind w:left="1190" w:hangingChars="425" w:hanging="1190"/>
      </w:pPr>
      <w:r w:rsidRPr="00274DEF">
        <w:rPr>
          <w:rFonts w:hint="eastAsia"/>
        </w:rPr>
        <w:lastRenderedPageBreak/>
        <w:t>采用的技术标准、技术规范或者技术方法</w:t>
      </w:r>
      <w:r>
        <w:rPr>
          <w:rFonts w:hint="eastAsia"/>
        </w:rPr>
        <w:t>：</w:t>
      </w:r>
    </w:p>
    <w:p w14:paraId="26C31F49" w14:textId="3F62591A" w:rsidR="00F40FFB" w:rsidRPr="00F83B9B" w:rsidRDefault="00AC65DE" w:rsidP="0031425B">
      <w:pPr>
        <w:pStyle w:val="a7"/>
        <w:wordWrap w:val="0"/>
      </w:pPr>
      <w:r w:rsidRPr="00AC65DE">
        <w:rPr>
          <w:rFonts w:hint="eastAsia"/>
        </w:rPr>
        <w:t>本次鉴定依据</w:t>
      </w:r>
      <w:r w:rsidRPr="00AC65DE">
        <w:t>SF/Z JD0400001-2014《电子数据司法鉴定通用实施规范》、GA/T 976-2012《电子数据法庭科学鉴定通用方法》和GB/T 29362-2012《电子物证数据搜索检验规程》进行检验。</w:t>
      </w:r>
    </w:p>
    <w:p w14:paraId="2693EA85" w14:textId="77777777" w:rsidR="00274DEF" w:rsidRDefault="00274DEF" w:rsidP="0031425B">
      <w:pPr>
        <w:pStyle w:val="2"/>
        <w:wordWrap w:val="0"/>
        <w:ind w:left="1190" w:hangingChars="425" w:hanging="1190"/>
      </w:pPr>
      <w:r w:rsidRPr="00274DEF">
        <w:rPr>
          <w:rFonts w:hint="eastAsia"/>
        </w:rPr>
        <w:t>检验使用的仪器设备：</w:t>
      </w:r>
    </w:p>
    <w:p w14:paraId="1398B03C" w14:textId="4CEA9B86" w:rsidR="00274DEF" w:rsidRDefault="00274DEF" w:rsidP="0031425B">
      <w:pPr>
        <w:pStyle w:val="a7"/>
        <w:wordWrap w:val="0"/>
      </w:pPr>
      <w:r w:rsidRPr="00274DEF">
        <w:rPr>
          <w:rFonts w:hint="eastAsia"/>
        </w:rPr>
        <w:t>本次鉴定使用</w:t>
      </w:r>
      <w:r w:rsidR="00183048">
        <w:t>WSDJ/HW-A</w:t>
      </w:r>
      <w:r w:rsidR="008B4868">
        <w:t>-</w:t>
      </w:r>
      <w:r w:rsidRPr="00274DEF">
        <w:t>T</w:t>
      </w:r>
      <w:r w:rsidR="008B4868">
        <w:t>30</w:t>
      </w:r>
      <w:r w:rsidR="00225F2C">
        <w:t>/G0</w:t>
      </w:r>
      <w:r w:rsidR="00D06C6B">
        <w:t>4</w:t>
      </w:r>
      <w:r w:rsidRPr="00274DEF">
        <w:t>（计算机的设备编号）设备进行检验</w:t>
      </w:r>
      <w:r>
        <w:rPr>
          <w:rFonts w:hint="eastAsia"/>
        </w:rPr>
        <w:t>。鉴定使用软件：</w:t>
      </w:r>
      <w:r w:rsidR="00195879">
        <w:rPr>
          <w:rFonts w:hint="eastAsia"/>
        </w:rPr>
        <w:t>Python</w:t>
      </w:r>
      <w:r w:rsidR="00195879">
        <w:t xml:space="preserve"> </w:t>
      </w:r>
      <w:r w:rsidR="00195879">
        <w:rPr>
          <w:rFonts w:hint="eastAsia"/>
        </w:rPr>
        <w:t>3.7版、</w:t>
      </w:r>
      <w:r w:rsidR="00195879" w:rsidRPr="00195879">
        <w:t>PyCharm 2021.1</w:t>
      </w:r>
      <w:r w:rsidR="00195879">
        <w:rPr>
          <w:rFonts w:hint="eastAsia"/>
        </w:rPr>
        <w:t>版、</w:t>
      </w:r>
      <w:r w:rsidR="00ED7A34" w:rsidRPr="00ED7A34">
        <w:rPr>
          <w:rFonts w:hint="eastAsia"/>
        </w:rPr>
        <w:t>盘古石计算机取证分析系统</w:t>
      </w:r>
      <w:r w:rsidR="00ED7A34" w:rsidRPr="00ED7A34">
        <w:t xml:space="preserve"> 7.</w:t>
      </w:r>
      <w:r w:rsidR="00ED7A34">
        <w:rPr>
          <w:rFonts w:hint="eastAsia"/>
        </w:rPr>
        <w:t>1</w:t>
      </w:r>
      <w:r w:rsidR="00ED7A34" w:rsidRPr="00ED7A34">
        <w:t>版、镜像制作软件FTK Imager 4.2版、Excel 2016版</w:t>
      </w:r>
      <w:r w:rsidR="00ED7A34">
        <w:rPr>
          <w:rFonts w:hint="eastAsia"/>
        </w:rPr>
        <w:t>、</w:t>
      </w:r>
      <w:r w:rsidR="00ED7A34" w:rsidRPr="00ED7A34">
        <w:rPr>
          <w:rFonts w:hint="eastAsia"/>
        </w:rPr>
        <w:t>哈希值计算工具</w:t>
      </w:r>
      <w:r w:rsidR="00ED7A34" w:rsidRPr="00ED7A34">
        <w:t>HashMyFiles 2.36版和光盘刻录工具Nero Express 17.0版</w:t>
      </w:r>
      <w:r w:rsidR="00ED7A34">
        <w:rPr>
          <w:rFonts w:hint="eastAsia"/>
        </w:rPr>
        <w:t>。</w:t>
      </w:r>
    </w:p>
    <w:p w14:paraId="63AD9EF3" w14:textId="1A6D3FE5" w:rsidR="00274DEF" w:rsidRDefault="00274DEF" w:rsidP="0031425B">
      <w:pPr>
        <w:pStyle w:val="a7"/>
        <w:wordWrap w:val="0"/>
      </w:pPr>
      <w:r w:rsidRPr="00274DEF">
        <w:rPr>
          <w:rFonts w:hint="eastAsia"/>
        </w:rPr>
        <w:t>本次鉴定开始前，启动杀毒软件</w:t>
      </w:r>
      <w:r w:rsidR="00295064" w:rsidRPr="00295064">
        <w:rPr>
          <w:rFonts w:hint="eastAsia"/>
        </w:rPr>
        <w:t>奇安信天擎终端安全管理系统</w:t>
      </w:r>
      <w:r w:rsidR="009C60EB">
        <w:rPr>
          <w:rFonts w:hint="eastAsia"/>
        </w:rPr>
        <w:t>1</w:t>
      </w:r>
      <w:r w:rsidR="009C60EB">
        <w:t>0.1</w:t>
      </w:r>
      <w:r w:rsidRPr="00274DEF">
        <w:t>版本对电子数据检验工作站的系统进行了杀毒，未检测到运行的恶意程序，病毒库更新日期为</w:t>
      </w:r>
      <w:r w:rsidRPr="009C60EB">
        <w:t>202</w:t>
      </w:r>
      <w:r w:rsidR="00404706" w:rsidRPr="009C60EB">
        <w:rPr>
          <w:rFonts w:hint="eastAsia"/>
        </w:rPr>
        <w:t>2</w:t>
      </w:r>
      <w:r w:rsidRPr="009C60EB">
        <w:t>年</w:t>
      </w:r>
      <w:r w:rsidR="009C60EB" w:rsidRPr="009C60EB">
        <w:rPr>
          <w:rFonts w:hint="eastAsia"/>
        </w:rPr>
        <w:t>9</w:t>
      </w:r>
      <w:r w:rsidRPr="009C60EB">
        <w:t>月</w:t>
      </w:r>
      <w:r w:rsidR="009C60EB" w:rsidRPr="009C60EB">
        <w:rPr>
          <w:rFonts w:hint="eastAsia"/>
        </w:rPr>
        <w:t>1</w:t>
      </w:r>
      <w:r w:rsidR="009C60EB" w:rsidRPr="009C60EB">
        <w:t>6</w:t>
      </w:r>
      <w:r w:rsidRPr="009C60EB">
        <w:t>日</w:t>
      </w:r>
      <w:r w:rsidRPr="00274DEF">
        <w:t>，同时对检验工作站及周边环境进行了防磁、防水、防静电和防震保护。</w:t>
      </w:r>
    </w:p>
    <w:p w14:paraId="16B7B01D" w14:textId="651D4BFD" w:rsidR="00870682" w:rsidRDefault="00870682" w:rsidP="0031425B">
      <w:pPr>
        <w:pStyle w:val="1"/>
      </w:pPr>
      <w:r>
        <w:rPr>
          <w:rFonts w:hint="eastAsia"/>
        </w:rPr>
        <w:t>鉴定过程</w:t>
      </w:r>
    </w:p>
    <w:p w14:paraId="2FF9199B" w14:textId="25C62F8B" w:rsidR="00947FE6" w:rsidRPr="00181D43" w:rsidRDefault="00947FE6" w:rsidP="0031425B">
      <w:pPr>
        <w:pStyle w:val="3"/>
        <w:wordWrap w:val="0"/>
      </w:pPr>
      <w:r w:rsidRPr="00181D43">
        <w:rPr>
          <w:rFonts w:hint="eastAsia"/>
        </w:rPr>
        <w:t>2022-</w:t>
      </w:r>
      <w:r w:rsidR="009C02FE" w:rsidRPr="00181D43">
        <w:rPr>
          <w:rFonts w:eastAsia="仿宋" w:hAnsi="仿宋"/>
        </w:rPr>
        <w:t>148</w:t>
      </w:r>
      <w:r w:rsidRPr="00181D43">
        <w:rPr>
          <w:rFonts w:hint="eastAsia"/>
        </w:rPr>
        <w:t>-001</w:t>
      </w:r>
    </w:p>
    <w:p w14:paraId="0233636A" w14:textId="1DBEE0E5" w:rsidR="00A96D78" w:rsidRDefault="00947FE6" w:rsidP="0031425B">
      <w:pPr>
        <w:pStyle w:val="4"/>
        <w:wordWrap w:val="0"/>
      </w:pPr>
      <w:r>
        <w:rPr>
          <w:rFonts w:hint="eastAsia"/>
        </w:rPr>
        <w:t>镜像制作</w:t>
      </w:r>
    </w:p>
    <w:p w14:paraId="3EC68184" w14:textId="79610392" w:rsidR="0015632C" w:rsidRPr="00296F57" w:rsidRDefault="0015632C" w:rsidP="0031425B">
      <w:pPr>
        <w:pStyle w:val="a7"/>
        <w:wordWrap w:val="0"/>
      </w:pPr>
      <w:bookmarkStart w:id="0" w:name="_Hlk106911605"/>
      <w:r>
        <w:rPr>
          <w:rFonts w:hint="eastAsia"/>
        </w:rPr>
        <w:t>在只读模式下，使用</w:t>
      </w:r>
      <w:r>
        <w:t>FTK Imager制作检</w:t>
      </w:r>
      <w:r w:rsidRPr="00296F57">
        <w:t>材</w:t>
      </w:r>
      <w:r w:rsidR="00120A7A">
        <w:rPr>
          <w:rFonts w:hint="eastAsia"/>
        </w:rPr>
        <w:t>U盘</w:t>
      </w:r>
      <w:r w:rsidRPr="00296F57">
        <w:t>“</w:t>
      </w:r>
      <w:r w:rsidRPr="00296F57">
        <w:t>2022-</w:t>
      </w:r>
      <w:r w:rsidR="009C02FE" w:rsidRPr="00181D43">
        <w:rPr>
          <w:rFonts w:hAnsi="仿宋"/>
        </w:rPr>
        <w:t>148</w:t>
      </w:r>
      <w:r w:rsidRPr="00296F57">
        <w:t>-</w:t>
      </w:r>
      <w:r w:rsidRPr="00296F57">
        <w:rPr>
          <w:rFonts w:hint="eastAsia"/>
        </w:rPr>
        <w:t>001</w:t>
      </w:r>
      <w:r w:rsidRPr="00296F57">
        <w:t>”</w:t>
      </w:r>
      <w:r w:rsidRPr="00296F57">
        <w:t>的DD镜像文件，使用盘古石计算机取证分析系统计算源盘SHA256</w:t>
      </w:r>
      <w:r w:rsidR="00BE4E1B" w:rsidRPr="00296F57">
        <w:rPr>
          <w:rFonts w:hint="eastAsia"/>
        </w:rPr>
        <w:t>。</w:t>
      </w:r>
      <w:r w:rsidRPr="00296F57">
        <w:lastRenderedPageBreak/>
        <w:t>镜像文件大小与源盘SHA256值如下表所示：</w:t>
      </w: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4757"/>
      </w:tblGrid>
      <w:tr w:rsidR="00296F57" w:rsidRPr="00296F57" w14:paraId="11D63F44" w14:textId="77777777" w:rsidTr="00296F57">
        <w:trPr>
          <w:cantSplit/>
          <w:jc w:val="center"/>
        </w:trPr>
        <w:tc>
          <w:tcPr>
            <w:tcW w:w="1838" w:type="dxa"/>
            <w:vAlign w:val="center"/>
          </w:tcPr>
          <w:p w14:paraId="6113A4BD" w14:textId="234834D6" w:rsidR="0015632C" w:rsidRPr="00296F57" w:rsidRDefault="0015632C" w:rsidP="0031425B">
            <w:pPr>
              <w:pStyle w:val="a7"/>
              <w:wordWrap w:val="0"/>
              <w:ind w:firstLineChars="0" w:firstLine="0"/>
              <w:jc w:val="center"/>
              <w:rPr>
                <w:b/>
                <w:bCs/>
                <w:sz w:val="22"/>
                <w:szCs w:val="22"/>
              </w:rPr>
            </w:pPr>
            <w:r w:rsidRPr="00296F57">
              <w:rPr>
                <w:rFonts w:hint="eastAsia"/>
                <w:b/>
                <w:bCs/>
                <w:sz w:val="22"/>
                <w:szCs w:val="22"/>
              </w:rPr>
              <w:t>文件名</w:t>
            </w:r>
          </w:p>
        </w:tc>
        <w:tc>
          <w:tcPr>
            <w:tcW w:w="1701" w:type="dxa"/>
            <w:vAlign w:val="center"/>
          </w:tcPr>
          <w:p w14:paraId="49A3D7E0" w14:textId="2D9FB7F5" w:rsidR="0015632C" w:rsidRPr="00296F57" w:rsidRDefault="0015632C" w:rsidP="0031425B">
            <w:pPr>
              <w:pStyle w:val="a7"/>
              <w:wordWrap w:val="0"/>
              <w:ind w:firstLineChars="0" w:firstLine="0"/>
              <w:jc w:val="center"/>
              <w:rPr>
                <w:b/>
                <w:bCs/>
                <w:sz w:val="22"/>
                <w:szCs w:val="22"/>
              </w:rPr>
            </w:pPr>
            <w:r w:rsidRPr="00296F57">
              <w:rPr>
                <w:rFonts w:hint="eastAsia"/>
                <w:b/>
                <w:bCs/>
                <w:sz w:val="22"/>
                <w:szCs w:val="22"/>
              </w:rPr>
              <w:t>文件大小</w:t>
            </w:r>
          </w:p>
        </w:tc>
        <w:tc>
          <w:tcPr>
            <w:tcW w:w="4757" w:type="dxa"/>
            <w:vAlign w:val="center"/>
          </w:tcPr>
          <w:p w14:paraId="2D9D97D3" w14:textId="4A726FAE" w:rsidR="0015632C" w:rsidRPr="00296F57" w:rsidRDefault="0015632C" w:rsidP="0031425B">
            <w:pPr>
              <w:pStyle w:val="a7"/>
              <w:wordWrap w:val="0"/>
              <w:ind w:firstLineChars="0" w:firstLine="0"/>
              <w:jc w:val="center"/>
              <w:rPr>
                <w:b/>
                <w:bCs/>
                <w:sz w:val="22"/>
                <w:szCs w:val="22"/>
              </w:rPr>
            </w:pPr>
            <w:r w:rsidRPr="00296F57">
              <w:rPr>
                <w:rFonts w:hint="eastAsia"/>
                <w:b/>
                <w:bCs/>
                <w:sz w:val="22"/>
                <w:szCs w:val="22"/>
              </w:rPr>
              <w:t>SHA256</w:t>
            </w:r>
          </w:p>
        </w:tc>
      </w:tr>
      <w:tr w:rsidR="00296F57" w:rsidRPr="00296F57" w14:paraId="6D0304EF" w14:textId="77777777" w:rsidTr="00296F57">
        <w:trPr>
          <w:cantSplit/>
          <w:trHeight w:val="676"/>
          <w:jc w:val="center"/>
        </w:trPr>
        <w:tc>
          <w:tcPr>
            <w:tcW w:w="1838" w:type="dxa"/>
            <w:vAlign w:val="center"/>
          </w:tcPr>
          <w:p w14:paraId="6345BD5D" w14:textId="0D866359" w:rsidR="0015632C" w:rsidRPr="00296F57" w:rsidRDefault="00BB1D6D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296F57">
              <w:rPr>
                <w:sz w:val="22"/>
                <w:szCs w:val="22"/>
              </w:rPr>
              <w:t>2022-</w:t>
            </w:r>
            <w:r w:rsidR="0028509F" w:rsidRPr="00181D43">
              <w:rPr>
                <w:sz w:val="22"/>
                <w:szCs w:val="22"/>
              </w:rPr>
              <w:t>148</w:t>
            </w:r>
            <w:r w:rsidRPr="00296F57">
              <w:rPr>
                <w:sz w:val="22"/>
                <w:szCs w:val="22"/>
              </w:rPr>
              <w:t>-001</w:t>
            </w:r>
            <w:r w:rsidRPr="00296F57">
              <w:rPr>
                <w:rFonts w:hint="eastAsia"/>
                <w:sz w:val="22"/>
                <w:szCs w:val="22"/>
              </w:rPr>
              <w:t>.dd</w:t>
            </w:r>
          </w:p>
        </w:tc>
        <w:tc>
          <w:tcPr>
            <w:tcW w:w="1701" w:type="dxa"/>
            <w:vAlign w:val="center"/>
          </w:tcPr>
          <w:p w14:paraId="057E7254" w14:textId="57697225" w:rsidR="0015632C" w:rsidRPr="00296F57" w:rsidRDefault="00BF198D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296F57">
              <w:rPr>
                <w:sz w:val="22"/>
                <w:szCs w:val="22"/>
              </w:rPr>
              <w:t>31,457,280,512字节</w:t>
            </w:r>
          </w:p>
        </w:tc>
        <w:tc>
          <w:tcPr>
            <w:tcW w:w="4757" w:type="dxa"/>
            <w:vAlign w:val="center"/>
          </w:tcPr>
          <w:p w14:paraId="5EF4B650" w14:textId="3264578D" w:rsidR="0015632C" w:rsidRPr="00296F57" w:rsidRDefault="00BF198D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296F57">
              <w:rPr>
                <w:sz w:val="22"/>
                <w:szCs w:val="22"/>
              </w:rPr>
              <w:t>FE74C6DDAABD5E7FE562BE93D3ADF1D3E4FE49720D1CE43F4E340947C9C73BF1</w:t>
            </w:r>
          </w:p>
        </w:tc>
      </w:tr>
    </w:tbl>
    <w:p w14:paraId="76C93C82" w14:textId="379FD156" w:rsidR="00947FE6" w:rsidRPr="00296F57" w:rsidRDefault="00725FA0" w:rsidP="0031425B">
      <w:pPr>
        <w:pStyle w:val="4"/>
        <w:wordWrap w:val="0"/>
      </w:pPr>
      <w:r w:rsidRPr="00296F57">
        <w:rPr>
          <w:rFonts w:hint="eastAsia"/>
        </w:rPr>
        <w:t>文件</w:t>
      </w:r>
      <w:r w:rsidR="00947FE6" w:rsidRPr="00296F57">
        <w:rPr>
          <w:rFonts w:hint="eastAsia"/>
        </w:rPr>
        <w:t>提取</w:t>
      </w:r>
    </w:p>
    <w:p w14:paraId="0BB72C02" w14:textId="54D1D541" w:rsidR="00725FA0" w:rsidRDefault="00725FA0" w:rsidP="0031425B">
      <w:pPr>
        <w:pStyle w:val="a7"/>
        <w:wordWrap w:val="0"/>
        <w:rPr>
          <w:szCs w:val="28"/>
        </w:rPr>
      </w:pPr>
      <w:r w:rsidRPr="00296F57">
        <w:rPr>
          <w:rFonts w:hint="eastAsia"/>
        </w:rPr>
        <w:t>使用盘古石计算机取证分析系统加载镜像文件“2022-</w:t>
      </w:r>
      <w:r w:rsidR="009C02FE" w:rsidRPr="00181D43">
        <w:rPr>
          <w:rFonts w:hAnsi="仿宋"/>
        </w:rPr>
        <w:t>148</w:t>
      </w:r>
      <w:r w:rsidRPr="00296F57">
        <w:rPr>
          <w:rFonts w:hint="eastAsia"/>
        </w:rPr>
        <w:t>-001.</w:t>
      </w:r>
      <w:r w:rsidR="00EA2FCA" w:rsidRPr="00296F57">
        <w:rPr>
          <w:rFonts w:hint="eastAsia"/>
        </w:rPr>
        <w:t>d</w:t>
      </w:r>
      <w:r w:rsidR="00EA2FCA">
        <w:rPr>
          <w:rFonts w:hint="eastAsia"/>
        </w:rPr>
        <w:t>d</w:t>
      </w:r>
      <w:r>
        <w:rPr>
          <w:rFonts w:hint="eastAsia"/>
        </w:rPr>
        <w:t>”。在“</w:t>
      </w:r>
      <w:r w:rsidR="00EA2FCA" w:rsidRPr="00EA2FCA">
        <w:t>\2022-40\用户层级关系及信息汇总\脚本</w:t>
      </w:r>
      <w:r>
        <w:rPr>
          <w:rFonts w:hint="eastAsia"/>
        </w:rPr>
        <w:t>\”目录下，</w:t>
      </w:r>
      <w:r w:rsidR="00C36CC3">
        <w:rPr>
          <w:rFonts w:hint="eastAsia"/>
        </w:rPr>
        <w:t>查看</w:t>
      </w:r>
      <w:r>
        <w:rPr>
          <w:rFonts w:hint="eastAsia"/>
        </w:rPr>
        <w:t>文件“</w:t>
      </w:r>
      <w:r w:rsidR="00EA2FCA" w:rsidRPr="00EA2FCA">
        <w:t>tb_MemberInfo.txt</w:t>
      </w:r>
      <w:r>
        <w:rPr>
          <w:rFonts w:hint="eastAsia"/>
        </w:rPr>
        <w:t>”，文件中共计</w:t>
      </w:r>
      <w:r w:rsidR="00EA09B1">
        <w:t>1</w:t>
      </w:r>
      <w:r w:rsidR="00EA09B1">
        <w:rPr>
          <w:rFonts w:hint="eastAsia"/>
        </w:rPr>
        <w:t>,</w:t>
      </w:r>
      <w:r w:rsidR="00EA09B1">
        <w:t>776</w:t>
      </w:r>
      <w:r w:rsidR="00EA09B1">
        <w:rPr>
          <w:rFonts w:hint="eastAsia"/>
        </w:rPr>
        <w:t>,</w:t>
      </w:r>
      <w:r w:rsidR="00EA09B1">
        <w:t>126</w:t>
      </w:r>
      <w:r>
        <w:rPr>
          <w:rFonts w:hint="eastAsia"/>
        </w:rPr>
        <w:t>条记录（含标题行）。部分文件内容如下图所示：</w:t>
      </w:r>
    </w:p>
    <w:p w14:paraId="09487624" w14:textId="62190538" w:rsidR="0015632C" w:rsidRDefault="000566E6" w:rsidP="0031425B">
      <w:pPr>
        <w:pStyle w:val="a7"/>
        <w:wordWrap w:val="0"/>
        <w:ind w:firstLineChars="0" w:firstLine="0"/>
        <w:jc w:val="center"/>
      </w:pPr>
      <w:r>
        <w:rPr>
          <w:noProof/>
        </w:rPr>
        <w:drawing>
          <wp:inline distT="0" distB="0" distL="0" distR="0" wp14:anchorId="759176DE" wp14:editId="70C585D7">
            <wp:extent cx="1631950" cy="2468714"/>
            <wp:effectExtent l="19050" t="19050" r="25400" b="273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5884" cy="247466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EA28E1" w14:textId="289F98A3" w:rsidR="00854096" w:rsidRDefault="00854096" w:rsidP="0031425B">
      <w:pPr>
        <w:pStyle w:val="a7"/>
        <w:wordWrap w:val="0"/>
      </w:pPr>
      <w:r>
        <w:rPr>
          <w:rFonts w:hint="eastAsia"/>
        </w:rPr>
        <w:t>在“</w:t>
      </w:r>
      <w:r w:rsidRPr="00EA2FCA">
        <w:t>\2022-40\</w:t>
      </w:r>
      <w:r w:rsidRPr="00854096">
        <w:rPr>
          <w:rFonts w:hint="eastAsia"/>
        </w:rPr>
        <w:t>数据表导出</w:t>
      </w:r>
      <w:r>
        <w:rPr>
          <w:rFonts w:hint="eastAsia"/>
        </w:rPr>
        <w:t>\”目录下，</w:t>
      </w:r>
      <w:r w:rsidR="00C36CC3">
        <w:rPr>
          <w:rFonts w:hint="eastAsia"/>
        </w:rPr>
        <w:t>查看</w:t>
      </w:r>
      <w:r>
        <w:rPr>
          <w:rFonts w:hint="eastAsia"/>
        </w:rPr>
        <w:t>文件“</w:t>
      </w:r>
      <w:r w:rsidRPr="00EA2FCA">
        <w:t>tb_MemberInfo.</w:t>
      </w:r>
      <w:r>
        <w:rPr>
          <w:rFonts w:hint="eastAsia"/>
        </w:rPr>
        <w:t>csv”</w:t>
      </w:r>
      <w:r w:rsidR="00C36CC3">
        <w:rPr>
          <w:rFonts w:hint="eastAsia"/>
        </w:rPr>
        <w:t>，</w:t>
      </w:r>
      <w:r>
        <w:rPr>
          <w:rFonts w:hint="eastAsia"/>
        </w:rPr>
        <w:t>文件中共计</w:t>
      </w:r>
      <w:r w:rsidRPr="001A1075">
        <w:t>1</w:t>
      </w:r>
      <w:r w:rsidRPr="001A1075">
        <w:rPr>
          <w:rFonts w:hint="eastAsia"/>
        </w:rPr>
        <w:t>,</w:t>
      </w:r>
      <w:r w:rsidRPr="001A1075">
        <w:t>776</w:t>
      </w:r>
      <w:r w:rsidRPr="001A1075">
        <w:rPr>
          <w:rFonts w:hint="eastAsia"/>
        </w:rPr>
        <w:t>,</w:t>
      </w:r>
      <w:r w:rsidRPr="001A1075">
        <w:t>126</w:t>
      </w:r>
      <w:r>
        <w:rPr>
          <w:rFonts w:hint="eastAsia"/>
        </w:rPr>
        <w:t>条记录（含标题行）。部分文件内容如下图所示：</w:t>
      </w:r>
    </w:p>
    <w:p w14:paraId="294C0CB8" w14:textId="199BF725" w:rsidR="001A1075" w:rsidRDefault="001A1075" w:rsidP="0031425B">
      <w:pPr>
        <w:pStyle w:val="a7"/>
        <w:wordWrap w:val="0"/>
        <w:ind w:firstLineChars="0" w:firstLine="0"/>
        <w:jc w:val="center"/>
      </w:pPr>
      <w:r w:rsidRPr="001A1075">
        <w:rPr>
          <w:noProof/>
        </w:rPr>
        <w:drawing>
          <wp:inline distT="0" distB="0" distL="0" distR="0" wp14:anchorId="0F650FCD" wp14:editId="185E9A6E">
            <wp:extent cx="5274310" cy="662940"/>
            <wp:effectExtent l="19050" t="19050" r="21590" b="228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264178" w14:textId="1A3A8270" w:rsidR="000566E6" w:rsidRDefault="000566E6" w:rsidP="0031425B">
      <w:pPr>
        <w:pStyle w:val="a7"/>
        <w:wordWrap w:val="0"/>
      </w:pPr>
      <w:r w:rsidRPr="000566E6">
        <w:rPr>
          <w:rFonts w:hint="eastAsia"/>
        </w:rPr>
        <w:lastRenderedPageBreak/>
        <w:t>在“</w:t>
      </w:r>
      <w:r w:rsidRPr="000566E6">
        <w:t>\2022-40\用户层级关系及信息汇总\</w:t>
      </w:r>
      <w:r w:rsidRPr="000566E6">
        <w:rPr>
          <w:rFonts w:hint="eastAsia"/>
        </w:rPr>
        <w:t>用户总表\”目录下，</w:t>
      </w:r>
      <w:r w:rsidR="00C36CC3">
        <w:rPr>
          <w:rFonts w:hint="eastAsia"/>
        </w:rPr>
        <w:t>查看</w:t>
      </w:r>
      <w:r w:rsidRPr="000566E6">
        <w:rPr>
          <w:rFonts w:hint="eastAsia"/>
        </w:rPr>
        <w:t>文件“</w:t>
      </w:r>
      <w:r w:rsidRPr="000566E6">
        <w:t>2.csv</w:t>
      </w:r>
      <w:r w:rsidRPr="000566E6">
        <w:rPr>
          <w:rFonts w:hint="eastAsia"/>
        </w:rPr>
        <w:t>”</w:t>
      </w:r>
      <w:r>
        <w:rPr>
          <w:rFonts w:hint="eastAsia"/>
        </w:rPr>
        <w:t>、“</w:t>
      </w:r>
      <w:r w:rsidRPr="000566E6">
        <w:t>10816.csv</w:t>
      </w:r>
      <w:r>
        <w:rPr>
          <w:rFonts w:hint="eastAsia"/>
        </w:rPr>
        <w:t>”、“</w:t>
      </w:r>
      <w:r w:rsidRPr="000566E6">
        <w:t>35951.csv</w:t>
      </w:r>
      <w:r>
        <w:rPr>
          <w:rFonts w:hint="eastAsia"/>
        </w:rPr>
        <w:t>”、“</w:t>
      </w:r>
      <w:r w:rsidR="0088674D" w:rsidRPr="0088674D">
        <w:t>122916.csv</w:t>
      </w:r>
      <w:r>
        <w:rPr>
          <w:rFonts w:hint="eastAsia"/>
        </w:rPr>
        <w:t>”、“</w:t>
      </w:r>
      <w:r w:rsidR="0088674D" w:rsidRPr="0088674D">
        <w:t>123182.csv</w:t>
      </w:r>
      <w:r>
        <w:rPr>
          <w:rFonts w:hint="eastAsia"/>
        </w:rPr>
        <w:t>”、“</w:t>
      </w:r>
      <w:r w:rsidR="0088674D" w:rsidRPr="0088674D">
        <w:t>276780.csv</w:t>
      </w:r>
      <w:r>
        <w:rPr>
          <w:rFonts w:hint="eastAsia"/>
        </w:rPr>
        <w:t>”</w:t>
      </w:r>
      <w:r w:rsidRPr="000566E6">
        <w:rPr>
          <w:rFonts w:hint="eastAsia"/>
        </w:rPr>
        <w:t>。</w:t>
      </w:r>
      <w:r w:rsidR="00EC41D9">
        <w:rPr>
          <w:rFonts w:hint="eastAsia"/>
        </w:rPr>
        <w:t>文件记录条数如下表所示：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4190"/>
      </w:tblGrid>
      <w:tr w:rsidR="00EC41D9" w:rsidRPr="00EC41D9" w14:paraId="5A51888D" w14:textId="77777777" w:rsidTr="00296F57">
        <w:trPr>
          <w:jc w:val="center"/>
        </w:trPr>
        <w:tc>
          <w:tcPr>
            <w:tcW w:w="4106" w:type="dxa"/>
            <w:vAlign w:val="center"/>
          </w:tcPr>
          <w:p w14:paraId="4CC393FD" w14:textId="2D1F01F3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b/>
                <w:bCs/>
                <w:sz w:val="22"/>
                <w:szCs w:val="22"/>
              </w:rPr>
            </w:pPr>
            <w:r w:rsidRPr="00EC41D9">
              <w:rPr>
                <w:rFonts w:hint="eastAsia"/>
                <w:b/>
                <w:bCs/>
                <w:sz w:val="22"/>
                <w:szCs w:val="22"/>
              </w:rPr>
              <w:t>文件名</w:t>
            </w:r>
          </w:p>
        </w:tc>
        <w:tc>
          <w:tcPr>
            <w:tcW w:w="4190" w:type="dxa"/>
            <w:vAlign w:val="center"/>
          </w:tcPr>
          <w:p w14:paraId="061121FD" w14:textId="04E63038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b/>
                <w:bCs/>
                <w:sz w:val="22"/>
                <w:szCs w:val="22"/>
              </w:rPr>
            </w:pPr>
            <w:r w:rsidRPr="00EC41D9">
              <w:rPr>
                <w:rFonts w:hint="eastAsia"/>
                <w:b/>
                <w:bCs/>
                <w:sz w:val="22"/>
                <w:szCs w:val="22"/>
              </w:rPr>
              <w:t>记录条数（含标题行）</w:t>
            </w:r>
          </w:p>
        </w:tc>
      </w:tr>
      <w:tr w:rsidR="00EC41D9" w:rsidRPr="00EC41D9" w14:paraId="2D090747" w14:textId="77777777" w:rsidTr="00296F57">
        <w:trPr>
          <w:jc w:val="center"/>
        </w:trPr>
        <w:tc>
          <w:tcPr>
            <w:tcW w:w="4106" w:type="dxa"/>
            <w:vAlign w:val="center"/>
          </w:tcPr>
          <w:p w14:paraId="04F0786C" w14:textId="14D21BB0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sz w:val="22"/>
                <w:szCs w:val="22"/>
              </w:rPr>
              <w:t>2.csv</w:t>
            </w:r>
          </w:p>
        </w:tc>
        <w:tc>
          <w:tcPr>
            <w:tcW w:w="4190" w:type="dxa"/>
            <w:vAlign w:val="center"/>
          </w:tcPr>
          <w:p w14:paraId="184869A1" w14:textId="5D61396E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rFonts w:hint="eastAsia"/>
                <w:sz w:val="22"/>
                <w:szCs w:val="22"/>
              </w:rPr>
              <w:t>6</w:t>
            </w:r>
            <w:r w:rsidRPr="00EC41D9">
              <w:rPr>
                <w:sz w:val="22"/>
                <w:szCs w:val="22"/>
              </w:rPr>
              <w:t>7</w:t>
            </w:r>
          </w:p>
        </w:tc>
      </w:tr>
      <w:tr w:rsidR="00EC41D9" w:rsidRPr="00EC41D9" w14:paraId="775FE726" w14:textId="77777777" w:rsidTr="00296F57">
        <w:trPr>
          <w:jc w:val="center"/>
        </w:trPr>
        <w:tc>
          <w:tcPr>
            <w:tcW w:w="4106" w:type="dxa"/>
            <w:vAlign w:val="center"/>
          </w:tcPr>
          <w:p w14:paraId="4E68F4B3" w14:textId="29B11BD7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sz w:val="22"/>
                <w:szCs w:val="22"/>
              </w:rPr>
              <w:t>10816.csv</w:t>
            </w:r>
          </w:p>
        </w:tc>
        <w:tc>
          <w:tcPr>
            <w:tcW w:w="4190" w:type="dxa"/>
            <w:vAlign w:val="center"/>
          </w:tcPr>
          <w:p w14:paraId="2B8062ED" w14:textId="6544A53F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rFonts w:hint="eastAsia"/>
                <w:sz w:val="22"/>
                <w:szCs w:val="22"/>
              </w:rPr>
              <w:t>3</w:t>
            </w:r>
          </w:p>
        </w:tc>
      </w:tr>
      <w:tr w:rsidR="00EC41D9" w:rsidRPr="00EC41D9" w14:paraId="5CD0259C" w14:textId="77777777" w:rsidTr="00296F57">
        <w:trPr>
          <w:jc w:val="center"/>
        </w:trPr>
        <w:tc>
          <w:tcPr>
            <w:tcW w:w="4106" w:type="dxa"/>
            <w:vAlign w:val="center"/>
          </w:tcPr>
          <w:p w14:paraId="3533A0D4" w14:textId="38CFF874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sz w:val="22"/>
                <w:szCs w:val="22"/>
              </w:rPr>
              <w:t>35951.csv</w:t>
            </w:r>
          </w:p>
        </w:tc>
        <w:tc>
          <w:tcPr>
            <w:tcW w:w="4190" w:type="dxa"/>
            <w:vAlign w:val="center"/>
          </w:tcPr>
          <w:p w14:paraId="18ADC0F5" w14:textId="73F08F70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rFonts w:hint="eastAsia"/>
                <w:sz w:val="22"/>
                <w:szCs w:val="22"/>
              </w:rPr>
              <w:t>331</w:t>
            </w:r>
            <w:r w:rsidRPr="00EC41D9">
              <w:rPr>
                <w:sz w:val="22"/>
                <w:szCs w:val="22"/>
              </w:rPr>
              <w:t>,</w:t>
            </w:r>
            <w:r w:rsidRPr="00EC41D9">
              <w:rPr>
                <w:rFonts w:hint="eastAsia"/>
                <w:sz w:val="22"/>
                <w:szCs w:val="22"/>
              </w:rPr>
              <w:t>075</w:t>
            </w:r>
          </w:p>
        </w:tc>
      </w:tr>
      <w:tr w:rsidR="00EC41D9" w:rsidRPr="00EC41D9" w14:paraId="386ECAD3" w14:textId="77777777" w:rsidTr="00296F57">
        <w:trPr>
          <w:jc w:val="center"/>
        </w:trPr>
        <w:tc>
          <w:tcPr>
            <w:tcW w:w="4106" w:type="dxa"/>
            <w:vAlign w:val="center"/>
          </w:tcPr>
          <w:p w14:paraId="383FAAC3" w14:textId="0B3A6979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sz w:val="22"/>
                <w:szCs w:val="22"/>
              </w:rPr>
              <w:t>122916.csv</w:t>
            </w:r>
          </w:p>
        </w:tc>
        <w:tc>
          <w:tcPr>
            <w:tcW w:w="4190" w:type="dxa"/>
            <w:vAlign w:val="center"/>
          </w:tcPr>
          <w:p w14:paraId="7D86D38D" w14:textId="0081DA5D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rFonts w:hint="eastAsia"/>
                <w:sz w:val="22"/>
                <w:szCs w:val="22"/>
              </w:rPr>
              <w:t>4</w:t>
            </w:r>
          </w:p>
        </w:tc>
      </w:tr>
      <w:tr w:rsidR="00EC41D9" w:rsidRPr="00EC41D9" w14:paraId="2293BE1C" w14:textId="77777777" w:rsidTr="00296F57">
        <w:trPr>
          <w:jc w:val="center"/>
        </w:trPr>
        <w:tc>
          <w:tcPr>
            <w:tcW w:w="4106" w:type="dxa"/>
            <w:vAlign w:val="center"/>
          </w:tcPr>
          <w:p w14:paraId="0D67CB36" w14:textId="06C03F30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sz w:val="22"/>
                <w:szCs w:val="22"/>
              </w:rPr>
              <w:t>123182.csv</w:t>
            </w:r>
          </w:p>
        </w:tc>
        <w:tc>
          <w:tcPr>
            <w:tcW w:w="4190" w:type="dxa"/>
            <w:vAlign w:val="center"/>
          </w:tcPr>
          <w:p w14:paraId="61EB7FD3" w14:textId="6807EFDB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rFonts w:hint="eastAsia"/>
                <w:sz w:val="22"/>
                <w:szCs w:val="22"/>
              </w:rPr>
              <w:t>1,444,149</w:t>
            </w:r>
          </w:p>
        </w:tc>
      </w:tr>
      <w:tr w:rsidR="00EC41D9" w:rsidRPr="00EC41D9" w14:paraId="591C72BD" w14:textId="77777777" w:rsidTr="00296F57">
        <w:trPr>
          <w:jc w:val="center"/>
        </w:trPr>
        <w:tc>
          <w:tcPr>
            <w:tcW w:w="4106" w:type="dxa"/>
            <w:vAlign w:val="center"/>
          </w:tcPr>
          <w:p w14:paraId="18F106B3" w14:textId="5914D42F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sz w:val="22"/>
                <w:szCs w:val="22"/>
              </w:rPr>
              <w:t>276780.csv</w:t>
            </w:r>
          </w:p>
        </w:tc>
        <w:tc>
          <w:tcPr>
            <w:tcW w:w="4190" w:type="dxa"/>
            <w:vAlign w:val="center"/>
          </w:tcPr>
          <w:p w14:paraId="719AC24A" w14:textId="4A522003" w:rsidR="00EC41D9" w:rsidRPr="00EC41D9" w:rsidRDefault="00EC41D9" w:rsidP="0031425B">
            <w:pPr>
              <w:pStyle w:val="a7"/>
              <w:wordWrap w:val="0"/>
              <w:ind w:firstLineChars="0" w:firstLine="0"/>
              <w:jc w:val="center"/>
              <w:rPr>
                <w:sz w:val="22"/>
                <w:szCs w:val="22"/>
              </w:rPr>
            </w:pPr>
            <w:r w:rsidRPr="00EC41D9">
              <w:rPr>
                <w:rFonts w:hint="eastAsia"/>
                <w:sz w:val="22"/>
                <w:szCs w:val="22"/>
              </w:rPr>
              <w:t>839</w:t>
            </w:r>
          </w:p>
        </w:tc>
      </w:tr>
    </w:tbl>
    <w:p w14:paraId="6CF16234" w14:textId="19B1E25C" w:rsidR="00EC41D9" w:rsidRDefault="0070797E" w:rsidP="0031425B">
      <w:pPr>
        <w:pStyle w:val="a7"/>
        <w:wordWrap w:val="0"/>
      </w:pPr>
      <w:r w:rsidRPr="000566E6">
        <w:rPr>
          <w:rFonts w:hint="eastAsia"/>
        </w:rPr>
        <w:t>文件“</w:t>
      </w:r>
      <w:r w:rsidRPr="000566E6">
        <w:t>2.csv</w:t>
      </w:r>
      <w:r w:rsidRPr="000566E6">
        <w:rPr>
          <w:rFonts w:hint="eastAsia"/>
        </w:rPr>
        <w:t>”</w:t>
      </w:r>
      <w:r>
        <w:rPr>
          <w:rFonts w:hint="eastAsia"/>
        </w:rPr>
        <w:t>部分内容如下图所示：</w:t>
      </w:r>
    </w:p>
    <w:p w14:paraId="5845A0A3" w14:textId="7FC778D6" w:rsidR="0070797E" w:rsidRDefault="007E1928" w:rsidP="0031425B">
      <w:pPr>
        <w:pStyle w:val="a7"/>
        <w:wordWrap w:val="0"/>
        <w:ind w:firstLineChars="0" w:firstLine="0"/>
        <w:jc w:val="center"/>
      </w:pPr>
      <w:r>
        <w:rPr>
          <w:noProof/>
        </w:rPr>
        <w:drawing>
          <wp:inline distT="0" distB="0" distL="0" distR="0" wp14:anchorId="2273A048" wp14:editId="6349A30F">
            <wp:extent cx="5274310" cy="1210310"/>
            <wp:effectExtent l="19050" t="19050" r="2159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0C280F" w14:textId="5B7D45E3" w:rsidR="007B6EB3" w:rsidRDefault="007B6EB3" w:rsidP="0031425B">
      <w:pPr>
        <w:pStyle w:val="a7"/>
        <w:wordWrap w:val="0"/>
      </w:pPr>
      <w:r w:rsidRPr="000566E6">
        <w:rPr>
          <w:rFonts w:hint="eastAsia"/>
        </w:rPr>
        <w:t>在“</w:t>
      </w:r>
      <w:r w:rsidRPr="000566E6">
        <w:t>\2022-40\</w:t>
      </w:r>
      <w:r w:rsidR="007C05BA" w:rsidRPr="007C05BA">
        <w:rPr>
          <w:rFonts w:hint="eastAsia"/>
        </w:rPr>
        <w:t>账户转账记录汇总</w:t>
      </w:r>
      <w:r w:rsidRPr="000566E6">
        <w:rPr>
          <w:rFonts w:hint="eastAsia"/>
        </w:rPr>
        <w:t>\”目录下，</w:t>
      </w:r>
      <w:r w:rsidR="00C36CC3">
        <w:rPr>
          <w:rFonts w:hint="eastAsia"/>
        </w:rPr>
        <w:t>查看</w:t>
      </w:r>
      <w:r w:rsidRPr="000566E6">
        <w:rPr>
          <w:rFonts w:hint="eastAsia"/>
        </w:rPr>
        <w:t>文件</w:t>
      </w:r>
      <w:r>
        <w:rPr>
          <w:rFonts w:hint="eastAsia"/>
        </w:rPr>
        <w:t>“</w:t>
      </w:r>
      <w:r w:rsidRPr="007B6EB3">
        <w:t>transfer_去重.txt</w:t>
      </w:r>
      <w:r>
        <w:rPr>
          <w:rFonts w:hint="eastAsia"/>
        </w:rPr>
        <w:t>”</w:t>
      </w:r>
      <w:r w:rsidR="00C36CC3">
        <w:rPr>
          <w:rFonts w:hint="eastAsia"/>
        </w:rPr>
        <w:t>，</w:t>
      </w:r>
      <w:r w:rsidR="00BB1D6D">
        <w:rPr>
          <w:rFonts w:hint="eastAsia"/>
        </w:rPr>
        <w:t>文件中共计27</w:t>
      </w:r>
      <w:r w:rsidR="00BB1D6D">
        <w:t>,</w:t>
      </w:r>
      <w:r w:rsidR="00BB1D6D">
        <w:rPr>
          <w:rFonts w:hint="eastAsia"/>
        </w:rPr>
        <w:t>940</w:t>
      </w:r>
      <w:r w:rsidR="00BB1D6D">
        <w:t>,</w:t>
      </w:r>
      <w:r w:rsidR="00BB1D6D">
        <w:rPr>
          <w:rFonts w:hint="eastAsia"/>
        </w:rPr>
        <w:t>069条记录（含标题行）。部分文件内容如下图所示：</w:t>
      </w:r>
    </w:p>
    <w:p w14:paraId="3A40746B" w14:textId="2793AC54" w:rsidR="00BB1D6D" w:rsidRDefault="00296F57" w:rsidP="0031425B">
      <w:pPr>
        <w:pStyle w:val="a7"/>
        <w:wordWrap w:val="0"/>
        <w:ind w:firstLineChars="0" w:firstLine="0"/>
        <w:jc w:val="center"/>
      </w:pPr>
      <w:r>
        <w:rPr>
          <w:noProof/>
        </w:rPr>
        <w:drawing>
          <wp:inline distT="0" distB="0" distL="0" distR="0" wp14:anchorId="6746EA54" wp14:editId="76570930">
            <wp:extent cx="4319081" cy="1928143"/>
            <wp:effectExtent l="19050" t="19050" r="2476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129" cy="1934861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3A2ED8" w14:textId="214D0440" w:rsidR="00947FE6" w:rsidRDefault="00947FE6" w:rsidP="0031425B">
      <w:pPr>
        <w:pStyle w:val="4"/>
        <w:wordWrap w:val="0"/>
      </w:pPr>
      <w:r>
        <w:rPr>
          <w:rFonts w:hint="eastAsia"/>
        </w:rPr>
        <w:lastRenderedPageBreak/>
        <w:t>用户层级关系及信息汇总</w:t>
      </w:r>
    </w:p>
    <w:p w14:paraId="22A8DD4C" w14:textId="4FD9A82E" w:rsidR="003F3875" w:rsidRDefault="009968CC" w:rsidP="0031425B">
      <w:pPr>
        <w:pStyle w:val="a7"/>
        <w:wordWrap w:val="0"/>
      </w:pPr>
      <w:r w:rsidRPr="00181D43">
        <w:rPr>
          <w:rFonts w:hint="eastAsia"/>
        </w:rPr>
        <w:t>编写脚本“</w:t>
      </w:r>
      <w:r w:rsidRPr="00181D43">
        <w:t>member_level.py</w:t>
      </w:r>
      <w:r w:rsidRPr="00181D43">
        <w:t>”</w:t>
      </w:r>
      <w:r w:rsidRPr="00181D43">
        <w:t>读取文件</w:t>
      </w:r>
      <w:r w:rsidRPr="00181D43">
        <w:t>“</w:t>
      </w:r>
      <w:r w:rsidRPr="00181D43">
        <w:t>tb_MemberInfo.txt</w:t>
      </w:r>
      <w:r w:rsidRPr="00181D43">
        <w:t>”</w:t>
      </w:r>
      <w:r w:rsidRPr="00181D43">
        <w:t>，计算用户id为</w:t>
      </w:r>
      <w:r w:rsidRPr="00181D43">
        <w:t>“</w:t>
      </w:r>
      <w:r w:rsidRPr="00181D43">
        <w:t>50604</w:t>
      </w:r>
      <w:r w:rsidRPr="00181D43">
        <w:t>”</w:t>
      </w:r>
      <w:r w:rsidRPr="00181D43">
        <w:t>的用户的顶层id及其全部下属的id。根据计算结果得到的顶层id，读取用户总表中以该id命名的文件，提取用户id为</w:t>
      </w:r>
      <w:r w:rsidRPr="00181D43">
        <w:t>“</w:t>
      </w:r>
      <w:r w:rsidRPr="00181D43">
        <w:t>50604</w:t>
      </w:r>
      <w:r w:rsidRPr="00181D43">
        <w:t>”</w:t>
      </w:r>
      <w:r w:rsidRPr="00181D43">
        <w:t>的用户及其全部下属的记录，结果保存至</w:t>
      </w:r>
      <w:r w:rsidRPr="00181D43">
        <w:t>“</w:t>
      </w:r>
      <w:r w:rsidRPr="00181D43">
        <w:t>50604.csv</w:t>
      </w:r>
      <w:r w:rsidRPr="00181D43">
        <w:t>”</w:t>
      </w:r>
      <w:r w:rsidRPr="00181D43">
        <w:t>。脚本</w:t>
      </w:r>
      <w:r w:rsidRPr="00181D43">
        <w:t>“</w:t>
      </w:r>
      <w:r w:rsidRPr="00181D43">
        <w:t>member_level.py</w:t>
      </w:r>
      <w:r w:rsidRPr="00181D43">
        <w:t>”</w:t>
      </w:r>
      <w:r w:rsidRPr="00181D43">
        <w:t>内容如下图所示：</w:t>
      </w:r>
    </w:p>
    <w:p w14:paraId="47A87B0B" w14:textId="7AA5DFB8" w:rsidR="00E80794" w:rsidRDefault="007D1FEF" w:rsidP="0031425B">
      <w:pPr>
        <w:pStyle w:val="a7"/>
        <w:wordWrap w:val="0"/>
        <w:ind w:firstLineChars="0" w:firstLine="0"/>
      </w:pPr>
      <w:bookmarkStart w:id="1" w:name="_Hlk114221691"/>
      <w:bookmarkStart w:id="2" w:name="_Hlk114221595"/>
      <w:bookmarkStart w:id="3" w:name="_Hlk114221723"/>
      <w:r>
        <w:rPr>
          <w:noProof/>
        </w:rPr>
        <w:drawing>
          <wp:inline distT="0" distB="0" distL="0" distR="0" wp14:anchorId="0DEA1580" wp14:editId="1447437A">
            <wp:extent cx="5274310" cy="5795010"/>
            <wp:effectExtent l="19050" t="19050" r="2159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501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bookmarkEnd w:id="1"/>
    <w:p w14:paraId="054C792C" w14:textId="7BDE6682" w:rsidR="007D1FEF" w:rsidRDefault="007D1FEF" w:rsidP="0031425B">
      <w:pPr>
        <w:pStyle w:val="a7"/>
        <w:wordWrap w:val="0"/>
        <w:ind w:firstLineChars="0" w:firstLine="0"/>
      </w:pPr>
      <w:r>
        <w:rPr>
          <w:noProof/>
        </w:rPr>
        <w:lastRenderedPageBreak/>
        <w:drawing>
          <wp:inline distT="0" distB="0" distL="0" distR="0" wp14:anchorId="1E0F7128" wp14:editId="5418E9DC">
            <wp:extent cx="5274310" cy="2176145"/>
            <wp:effectExtent l="19050" t="19050" r="2159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2"/>
    </w:p>
    <w:bookmarkEnd w:id="3"/>
    <w:p w14:paraId="31D65A27" w14:textId="55D9DAF4" w:rsidR="00476B87" w:rsidRDefault="00C92888" w:rsidP="0031425B">
      <w:pPr>
        <w:pStyle w:val="a7"/>
        <w:wordWrap w:val="0"/>
        <w:ind w:firstLineChars="0" w:firstLine="0"/>
        <w:jc w:val="center"/>
      </w:pPr>
      <w:r>
        <w:rPr>
          <w:noProof/>
        </w:rPr>
        <w:drawing>
          <wp:inline distT="0" distB="0" distL="0" distR="0" wp14:anchorId="7900C267" wp14:editId="1C906002">
            <wp:extent cx="5274310" cy="4582160"/>
            <wp:effectExtent l="19050" t="19050" r="21590" b="279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002A49" w14:textId="205A0AA0" w:rsidR="009968CC" w:rsidRDefault="009968CC" w:rsidP="0031425B">
      <w:pPr>
        <w:pStyle w:val="a7"/>
        <w:wordWrap w:val="0"/>
      </w:pPr>
      <w:r w:rsidRPr="00181D43">
        <w:rPr>
          <w:rFonts w:hint="eastAsia"/>
        </w:rPr>
        <w:t>脚本运行结束后，得到文件“</w:t>
      </w:r>
      <w:r w:rsidRPr="00181D43">
        <w:t>50604.csv</w:t>
      </w:r>
      <w:r w:rsidRPr="00181D43">
        <w:t>”</w:t>
      </w:r>
      <w:r w:rsidRPr="00181D43">
        <w:t>，文件包含标题行共计275条记录。文件</w:t>
      </w:r>
      <w:r w:rsidRPr="00181D43">
        <w:t>“</w:t>
      </w:r>
      <w:r w:rsidRPr="00181D43">
        <w:t>50604.csv</w:t>
      </w:r>
      <w:r w:rsidRPr="00181D43">
        <w:t>”</w:t>
      </w:r>
      <w:r w:rsidRPr="00181D43">
        <w:t>部分内容如下图所示：</w:t>
      </w:r>
    </w:p>
    <w:p w14:paraId="395666FB" w14:textId="203F1AEF" w:rsidR="004B7091" w:rsidRDefault="004B7091" w:rsidP="0031425B">
      <w:pPr>
        <w:pStyle w:val="a7"/>
        <w:wordWrap w:val="0"/>
        <w:ind w:firstLineChars="0" w:firstLine="0"/>
        <w:jc w:val="distribute"/>
      </w:pPr>
      <w:r w:rsidRPr="004B7091">
        <w:t>=================此页以下为空白===============</w:t>
      </w:r>
    </w:p>
    <w:p w14:paraId="7E62F49A" w14:textId="52BF6BA0" w:rsidR="009968CC" w:rsidRDefault="00181D43" w:rsidP="0031425B">
      <w:pPr>
        <w:pStyle w:val="a7"/>
        <w:wordWrap w:val="0"/>
        <w:ind w:firstLineChars="0" w:firstLine="0"/>
      </w:pPr>
      <w:r>
        <w:rPr>
          <w:noProof/>
        </w:rPr>
        <w:lastRenderedPageBreak/>
        <w:drawing>
          <wp:inline distT="0" distB="0" distL="0" distR="0" wp14:anchorId="1490B883" wp14:editId="34EDA5D4">
            <wp:extent cx="5274310" cy="1955800"/>
            <wp:effectExtent l="19050" t="19050" r="21590" b="254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4EC018" w14:textId="77777777" w:rsidR="009968CC" w:rsidRPr="00181D43" w:rsidRDefault="009968CC" w:rsidP="0031425B">
      <w:pPr>
        <w:pStyle w:val="a7"/>
        <w:wordWrap w:val="0"/>
      </w:pPr>
      <w:r w:rsidRPr="00181D43">
        <w:rPr>
          <w:rFonts w:hint="eastAsia"/>
        </w:rPr>
        <w:t>根据文件“</w:t>
      </w:r>
      <w:r w:rsidRPr="00181D43">
        <w:t>50604.csv</w:t>
      </w:r>
      <w:r w:rsidRPr="00181D43">
        <w:t>”</w:t>
      </w:r>
      <w:r w:rsidRPr="00181D43">
        <w:t>可知以下情况：</w:t>
      </w:r>
    </w:p>
    <w:p w14:paraId="68D3BAA3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当前使用的姓名为</w:t>
      </w:r>
      <w:r>
        <w:t>“</w:t>
      </w:r>
      <w:r>
        <w:t>龙春苗</w:t>
      </w:r>
      <w:r>
        <w:t>”</w:t>
      </w:r>
      <w:r>
        <w:t>，当前使用的用户名为</w:t>
      </w:r>
      <w:r>
        <w:t>“</w:t>
      </w:r>
      <w:r>
        <w:t>1849615762@qq.com</w:t>
      </w:r>
      <w:r>
        <w:t>”</w:t>
      </w:r>
      <w:r>
        <w:t>，最早使用的姓名为空，最早使用的用户名为空，手机号为</w:t>
      </w:r>
      <w:r>
        <w:t>“</w:t>
      </w:r>
      <w:r>
        <w:t>13590363136</w:t>
      </w:r>
      <w:r>
        <w:t>”</w:t>
      </w:r>
      <w:r>
        <w:t>，身份证号为</w:t>
      </w:r>
      <w:r>
        <w:t>“</w:t>
      </w:r>
      <w:r>
        <w:t>430225198510121545</w:t>
      </w:r>
      <w:r>
        <w:t>”</w:t>
      </w:r>
      <w:r>
        <w:t>，地址为</w:t>
      </w:r>
      <w:r>
        <w:t>“</w:t>
      </w:r>
      <w:r>
        <w:t>湖南省炎陵县十都镇密花村黄麻坳1号</w:t>
      </w:r>
      <w:r>
        <w:t>”</w:t>
      </w:r>
      <w:r>
        <w:t>，该用户银行卡号为</w:t>
      </w:r>
      <w:r>
        <w:t>“</w:t>
      </w:r>
      <w:r>
        <w:t>6222034000024892220', '6225887850677127</w:t>
      </w:r>
      <w:r>
        <w:t>”</w:t>
      </w:r>
      <w:r>
        <w:t>，开户行所在地址为</w:t>
      </w:r>
      <w:r>
        <w:t>“</w:t>
      </w:r>
      <w:r>
        <w:t>深圳市宝安区新桥街道中心路时代中心1-2层\n', '深圳市南山区高新技术产业区高新南七道德维森大厦首层</w:t>
      </w:r>
      <w:r>
        <w:t>”</w:t>
      </w:r>
      <w:r>
        <w:t>，银</w:t>
      </w:r>
      <w:r>
        <w:rPr>
          <w:rFonts w:hint="eastAsia"/>
        </w:rPr>
        <w:t>行名为“中国工商银行</w:t>
      </w:r>
      <w:r>
        <w:t>', '招商银行</w:t>
      </w:r>
      <w:r>
        <w:t>”</w:t>
      </w:r>
      <w:r>
        <w:t>。</w:t>
      </w:r>
    </w:p>
    <w:p w14:paraId="1DABE87E" w14:textId="6074B5F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下属总账号数为273个，根据身份证号去重后下属账号数为273个，下属最大层级数为4，顶层id为</w:t>
      </w:r>
      <w:r>
        <w:t>“</w:t>
      </w:r>
      <w:r>
        <w:t>123182</w:t>
      </w:r>
      <w:r>
        <w:t>”</w:t>
      </w:r>
      <w:r>
        <w:t>，当前层级为8，所属团队leader的id为</w:t>
      </w:r>
      <w:r>
        <w:t>“</w:t>
      </w:r>
      <w:r>
        <w:t>17</w:t>
      </w:r>
      <w:r>
        <w:t>”</w:t>
      </w:r>
      <w:r>
        <w:t>，其上级的id为</w:t>
      </w:r>
      <w:r>
        <w:t>“</w:t>
      </w:r>
      <w:r>
        <w:t>19779</w:t>
      </w:r>
      <w:r>
        <w:t>”</w:t>
      </w:r>
      <w:r>
        <w:t>，其上级使用姓名为</w:t>
      </w:r>
      <w:r>
        <w:t>“</w:t>
      </w:r>
      <w:r>
        <w:t>唐从敏</w:t>
      </w:r>
      <w:r>
        <w:t>”</w:t>
      </w:r>
      <w:r>
        <w:t>，登录网址为</w:t>
      </w:r>
      <w:r>
        <w:t>“</w:t>
      </w:r>
      <w:r>
        <w:t>https://alteltechnology.com/</w:t>
      </w:r>
      <w:r>
        <w:t>”</w:t>
      </w:r>
      <w:r>
        <w:t>。</w:t>
      </w:r>
    </w:p>
    <w:p w14:paraId="6702E51D" w14:textId="0A1A9ED5" w:rsidR="00FD4190" w:rsidRDefault="00FD4190" w:rsidP="00FD4190">
      <w:pPr>
        <w:pStyle w:val="a7"/>
        <w:wordWrap w:val="0"/>
      </w:pPr>
      <w:r>
        <w:rPr>
          <w:rFonts w:hint="eastAsia"/>
        </w:rPr>
        <w:t>在用户</w:t>
      </w:r>
      <w:r>
        <w:t>id</w:t>
      </w:r>
      <w:r>
        <w:t>“</w:t>
      </w:r>
      <w:r>
        <w:t>50604</w:t>
      </w:r>
      <w:r>
        <w:t>”</w:t>
      </w:r>
      <w:r>
        <w:t>的下属团队会员账号中，筛选手机号为</w:t>
      </w:r>
      <w:r>
        <w:t>“</w:t>
      </w:r>
      <w:r>
        <w:t>13590363136</w:t>
      </w:r>
      <w:r>
        <w:t>”</w:t>
      </w:r>
      <w:r>
        <w:t>的账户共计112个。</w:t>
      </w:r>
    </w:p>
    <w:p w14:paraId="751C8457" w14:textId="77777777" w:rsidR="00FD4190" w:rsidRDefault="00FD4190" w:rsidP="00FD4190">
      <w:pPr>
        <w:pStyle w:val="a7"/>
        <w:wordWrap w:val="0"/>
      </w:pPr>
      <w:r>
        <w:rPr>
          <w:rFonts w:hint="eastAsia"/>
        </w:rPr>
        <w:lastRenderedPageBreak/>
        <w:t>用户</w:t>
      </w:r>
      <w:r>
        <w:t>id</w:t>
      </w:r>
      <w:r>
        <w:t>“</w:t>
      </w:r>
      <w:r>
        <w:t>50604</w:t>
      </w:r>
      <w:r>
        <w:t>”</w:t>
      </w:r>
      <w:r>
        <w:t>的会员等级为</w:t>
      </w:r>
      <w:r>
        <w:t>“</w:t>
      </w:r>
      <w:r>
        <w:t>PIB</w:t>
      </w:r>
      <w:r>
        <w:t>”</w:t>
      </w:r>
      <w:r>
        <w:t>，其直属下级的会员等级为</w:t>
      </w:r>
      <w:r>
        <w:t>“</w:t>
      </w:r>
      <w:r>
        <w:t>PIB</w:t>
      </w:r>
      <w:r>
        <w:t>”</w:t>
      </w:r>
      <w:r>
        <w:t>的账号数为0，其所有下线会员</w:t>
      </w:r>
      <w:r>
        <w:t>“</w:t>
      </w:r>
      <w:r>
        <w:t>PIB</w:t>
      </w:r>
      <w:r>
        <w:t>”</w:t>
      </w:r>
      <w:r>
        <w:t>的账号数为0，其所有下线会员</w:t>
      </w:r>
      <w:r>
        <w:t>“</w:t>
      </w:r>
      <w:r>
        <w:t>MIB</w:t>
      </w:r>
      <w:r>
        <w:t>”</w:t>
      </w:r>
      <w:r>
        <w:t>的账号数为6，其所有下线会员</w:t>
      </w:r>
      <w:r>
        <w:t>“</w:t>
      </w:r>
      <w:r>
        <w:t>IB</w:t>
      </w:r>
      <w:r>
        <w:t>”</w:t>
      </w:r>
      <w:r>
        <w:t>的账号数为34，其所有下线会员普通会员的账号数为233。</w:t>
      </w:r>
    </w:p>
    <w:p w14:paraId="620DF2A4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的转账记录中，账户转出次数为572，账户转出对手数为170，账户转出金额合计为</w:t>
      </w:r>
      <w:r>
        <w:t>“</w:t>
      </w:r>
      <w:r>
        <w:t>3,359,098.05</w:t>
      </w:r>
      <w:r>
        <w:t>”</w:t>
      </w:r>
      <w:r>
        <w:t>，账户转入次数为2,508，账户转入对手数为153，账户转入金额合计为</w:t>
      </w:r>
      <w:r>
        <w:t>“</w:t>
      </w:r>
      <w:r>
        <w:t>3,057,417.07</w:t>
      </w:r>
      <w:r>
        <w:t>”</w:t>
      </w:r>
      <w:r>
        <w:t>，汇总转出金额减去汇总转入金额的结果为</w:t>
      </w:r>
      <w:r>
        <w:t>“</w:t>
      </w:r>
      <w:r>
        <w:t>301,680.98</w:t>
      </w:r>
      <w:r>
        <w:t>”</w:t>
      </w:r>
      <w:r>
        <w:t>。</w:t>
      </w:r>
    </w:p>
    <w:p w14:paraId="4C22734A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的充提币信息为空。</w:t>
      </w:r>
    </w:p>
    <w:p w14:paraId="60ADC56F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50604.csv</w:t>
      </w:r>
      <w:r>
        <w:t>”</w:t>
      </w:r>
      <w:r>
        <w:t>中对</w:t>
      </w:r>
      <w:r>
        <w:t>“</w:t>
      </w:r>
      <w:r>
        <w:t>登录网址</w:t>
      </w:r>
      <w:r>
        <w:t>”</w:t>
      </w:r>
      <w:r>
        <w:t>列进行去重，去重结果共计1条，去重结果为</w:t>
      </w:r>
      <w:r>
        <w:t>“</w:t>
      </w:r>
      <w:r>
        <w:t>https://alteltechnology.com/</w:t>
      </w:r>
      <w:r>
        <w:t>”</w:t>
      </w:r>
      <w:r>
        <w:t>。</w:t>
      </w:r>
    </w:p>
    <w:p w14:paraId="130A88EA" w14:textId="057C0E37" w:rsidR="009968CC" w:rsidRDefault="00FD4190" w:rsidP="00FD4190">
      <w:pPr>
        <w:pStyle w:val="a7"/>
        <w:wordWrap w:val="0"/>
      </w:pPr>
      <w:r>
        <w:rPr>
          <w:rFonts w:hint="eastAsia"/>
        </w:rPr>
        <w:t>将上述所有记录保存在证据光盘的“</w:t>
      </w:r>
      <w:r>
        <w:t>\用户层级关系及信息汇总\</w:t>
      </w:r>
      <w:r>
        <w:t>”</w:t>
      </w:r>
      <w:r>
        <w:t>目录下</w:t>
      </w:r>
      <w:r w:rsidR="009968CC" w:rsidRPr="00181D43">
        <w:t>。</w:t>
      </w:r>
    </w:p>
    <w:p w14:paraId="6F5C7843" w14:textId="11E173C5" w:rsidR="00E22E9C" w:rsidRDefault="0015632C" w:rsidP="0031425B">
      <w:pPr>
        <w:pStyle w:val="4"/>
        <w:wordWrap w:val="0"/>
      </w:pPr>
      <w:r>
        <w:rPr>
          <w:rFonts w:hint="eastAsia"/>
        </w:rPr>
        <w:t>转账</w:t>
      </w:r>
      <w:r w:rsidR="00E22E9C">
        <w:rPr>
          <w:rFonts w:hint="eastAsia"/>
        </w:rPr>
        <w:t>记录</w:t>
      </w:r>
    </w:p>
    <w:p w14:paraId="1122FD33" w14:textId="3DA52F6D" w:rsidR="009968CC" w:rsidRDefault="009968CC" w:rsidP="0031425B">
      <w:pPr>
        <w:pStyle w:val="a7"/>
        <w:wordWrap w:val="0"/>
      </w:pPr>
      <w:r w:rsidRPr="00181D43">
        <w:rPr>
          <w:rFonts w:hint="eastAsia"/>
        </w:rPr>
        <w:t>根据委托方要求，整理用户</w:t>
      </w:r>
      <w:r w:rsidRPr="00181D43">
        <w:t>id为</w:t>
      </w:r>
      <w:r w:rsidRPr="00181D43">
        <w:t>“</w:t>
      </w:r>
      <w:r w:rsidRPr="00181D43">
        <w:t>50604</w:t>
      </w:r>
      <w:r w:rsidRPr="00181D43">
        <w:t>”</w:t>
      </w:r>
      <w:r w:rsidRPr="00181D43">
        <w:t>的转账记录，由于工作量大，鉴定人员编写脚本</w:t>
      </w:r>
      <w:r w:rsidRPr="00181D43">
        <w:t>“</w:t>
      </w:r>
      <w:r w:rsidRPr="00181D43">
        <w:t>get_transfer.py</w:t>
      </w:r>
      <w:r w:rsidRPr="00181D43">
        <w:t>”</w:t>
      </w:r>
      <w:r w:rsidRPr="00181D43">
        <w:t>进行处理。脚本</w:t>
      </w:r>
      <w:r w:rsidRPr="00181D43">
        <w:t>“</w:t>
      </w:r>
      <w:r w:rsidRPr="00181D43">
        <w:t>get_transfer.py</w:t>
      </w:r>
      <w:r w:rsidRPr="00181D43">
        <w:t>”</w:t>
      </w:r>
      <w:r w:rsidRPr="00181D43">
        <w:t>内容如下图所示：</w:t>
      </w:r>
    </w:p>
    <w:p w14:paraId="0519509A" w14:textId="6903E6A4" w:rsidR="006E6FDC" w:rsidRDefault="006E6FDC" w:rsidP="006E6FDC">
      <w:pPr>
        <w:pStyle w:val="a7"/>
        <w:wordWrap w:val="0"/>
        <w:ind w:firstLineChars="0" w:firstLine="0"/>
        <w:jc w:val="distribute"/>
      </w:pPr>
      <w:r w:rsidRPr="004B7091">
        <w:t>=================此页以下为空白===============</w:t>
      </w:r>
    </w:p>
    <w:p w14:paraId="217C8892" w14:textId="726672CD" w:rsidR="009968CC" w:rsidRDefault="005F1DEA" w:rsidP="0031425B">
      <w:pPr>
        <w:pStyle w:val="a7"/>
        <w:wordWrap w:val="0"/>
        <w:ind w:firstLineChars="0" w:firstLine="0"/>
      </w:pPr>
      <w:r>
        <w:rPr>
          <w:noProof/>
        </w:rPr>
        <w:lastRenderedPageBreak/>
        <w:drawing>
          <wp:inline distT="0" distB="0" distL="0" distR="0" wp14:anchorId="79684A13" wp14:editId="2BBC40FC">
            <wp:extent cx="5274310" cy="2839897"/>
            <wp:effectExtent l="19050" t="19050" r="215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292" cy="2844733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10CE05" w14:textId="290CA9E7" w:rsidR="006F431D" w:rsidRDefault="006F431D" w:rsidP="0031425B">
      <w:pPr>
        <w:pStyle w:val="a7"/>
        <w:wordWrap w:val="0"/>
        <w:ind w:firstLineChars="0" w:firstLine="0"/>
      </w:pPr>
      <w:r>
        <w:rPr>
          <w:noProof/>
        </w:rPr>
        <w:drawing>
          <wp:inline distT="0" distB="0" distL="0" distR="0" wp14:anchorId="7B3C12BB" wp14:editId="0C399D20">
            <wp:extent cx="5274310" cy="3760084"/>
            <wp:effectExtent l="19050" t="19050" r="2159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984" cy="376199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DEC095" w14:textId="3B52F5BE" w:rsidR="006E6FDC" w:rsidRDefault="006E6FDC" w:rsidP="006E6FDC">
      <w:pPr>
        <w:pStyle w:val="a7"/>
        <w:wordWrap w:val="0"/>
        <w:ind w:firstLineChars="0" w:firstLine="0"/>
        <w:jc w:val="distribute"/>
      </w:pPr>
      <w:r w:rsidRPr="004B7091">
        <w:t>=================此页以下为空白===============</w:t>
      </w:r>
    </w:p>
    <w:p w14:paraId="437028B2" w14:textId="069FD1E5" w:rsidR="006F431D" w:rsidRDefault="00DE3585" w:rsidP="0031425B">
      <w:pPr>
        <w:pStyle w:val="a7"/>
        <w:wordWrap w:val="0"/>
        <w:ind w:firstLineChars="0" w:firstLine="0"/>
      </w:pPr>
      <w:r>
        <w:rPr>
          <w:noProof/>
        </w:rPr>
        <w:lastRenderedPageBreak/>
        <w:drawing>
          <wp:inline distT="0" distB="0" distL="0" distR="0" wp14:anchorId="3C43F198" wp14:editId="01582A6C">
            <wp:extent cx="5274310" cy="3296920"/>
            <wp:effectExtent l="19050" t="19050" r="2159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0C1203" w14:textId="77777777" w:rsidR="009968CC" w:rsidRPr="00181D43" w:rsidRDefault="009968CC" w:rsidP="0031425B">
      <w:pPr>
        <w:pStyle w:val="a7"/>
        <w:wordWrap w:val="0"/>
      </w:pPr>
      <w:r w:rsidRPr="00181D43">
        <w:rPr>
          <w:rFonts w:hint="eastAsia"/>
        </w:rPr>
        <w:t>脚本“</w:t>
      </w:r>
      <w:r w:rsidRPr="00181D43">
        <w:t>get_transfer.py</w:t>
      </w:r>
      <w:r w:rsidRPr="00181D43">
        <w:t>”</w:t>
      </w:r>
      <w:r w:rsidRPr="00181D43">
        <w:t>读取文件</w:t>
      </w:r>
      <w:r w:rsidRPr="00181D43">
        <w:t>“</w:t>
      </w:r>
      <w:r w:rsidRPr="00181D43">
        <w:t>transfer_去重.txt</w:t>
      </w:r>
      <w:r w:rsidRPr="00181D43">
        <w:t>”</w:t>
      </w:r>
      <w:r w:rsidRPr="00181D43">
        <w:t>提取其中用户id</w:t>
      </w:r>
      <w:r w:rsidRPr="00181D43">
        <w:t>“</w:t>
      </w:r>
      <w:r w:rsidRPr="00181D43">
        <w:t>50604</w:t>
      </w:r>
      <w:r w:rsidRPr="00181D43">
        <w:t>”</w:t>
      </w:r>
      <w:r w:rsidRPr="00181D43">
        <w:t>的转账记录，将转出和转入记录结果分别保存至文件</w:t>
      </w:r>
      <w:r w:rsidRPr="00181D43">
        <w:t>“</w:t>
      </w:r>
      <w:r w:rsidRPr="00181D43">
        <w:t>50604转出记录.csv</w:t>
      </w:r>
      <w:r w:rsidRPr="00181D43">
        <w:t>”</w:t>
      </w:r>
      <w:r w:rsidRPr="00181D43">
        <w:t>和</w:t>
      </w:r>
      <w:r w:rsidRPr="00181D43">
        <w:t>“</w:t>
      </w:r>
      <w:r w:rsidRPr="00181D43">
        <w:t>50604转入记录.csv</w:t>
      </w:r>
      <w:r w:rsidRPr="00181D43">
        <w:t>”</w:t>
      </w:r>
      <w:r w:rsidRPr="00181D43">
        <w:t>内。将用户id</w:t>
      </w:r>
      <w:r w:rsidRPr="00181D43">
        <w:t>“</w:t>
      </w:r>
      <w:r w:rsidRPr="00181D43">
        <w:t>50604</w:t>
      </w:r>
      <w:r w:rsidRPr="00181D43">
        <w:t>”</w:t>
      </w:r>
      <w:r w:rsidRPr="00181D43">
        <w:t>与其每个转账用户的交易次数、转账总金额进行统计，结果保存至文件</w:t>
      </w:r>
      <w:r w:rsidRPr="00181D43">
        <w:t>“</w:t>
      </w:r>
      <w:r w:rsidRPr="00181D43">
        <w:t>50604转出记录汇总.csv</w:t>
      </w:r>
      <w:r w:rsidRPr="00181D43">
        <w:t>”</w:t>
      </w:r>
      <w:r w:rsidRPr="00181D43">
        <w:t>和文件</w:t>
      </w:r>
      <w:r w:rsidRPr="00181D43">
        <w:t>“</w:t>
      </w:r>
      <w:r w:rsidRPr="00181D43">
        <w:t>50604转入记录汇总.csv</w:t>
      </w:r>
      <w:r w:rsidRPr="00181D43">
        <w:t>”</w:t>
      </w:r>
      <w:r w:rsidRPr="00181D43">
        <w:t>内。</w:t>
      </w:r>
    </w:p>
    <w:p w14:paraId="2FD5085C" w14:textId="77777777" w:rsidR="009968CC" w:rsidRPr="00181D43" w:rsidRDefault="009968CC" w:rsidP="0031425B">
      <w:pPr>
        <w:pStyle w:val="a7"/>
        <w:wordWrap w:val="0"/>
      </w:pPr>
      <w:r w:rsidRPr="00181D43">
        <w:rPr>
          <w:rFonts w:hint="eastAsia"/>
        </w:rPr>
        <w:t>脚本运行结束后，生成文件“</w:t>
      </w:r>
      <w:r w:rsidRPr="00181D43">
        <w:t>50604转出记录.csv</w:t>
      </w:r>
      <w:r w:rsidRPr="00181D43">
        <w:t>”</w:t>
      </w:r>
      <w:r w:rsidRPr="00181D43">
        <w:t>、</w:t>
      </w:r>
      <w:r w:rsidRPr="00181D43">
        <w:t>“</w:t>
      </w:r>
      <w:r w:rsidRPr="00181D43">
        <w:t>50604转入记录.csv</w:t>
      </w:r>
      <w:r w:rsidRPr="00181D43">
        <w:t>”</w:t>
      </w:r>
      <w:r w:rsidRPr="00181D43">
        <w:t>、</w:t>
      </w:r>
      <w:r w:rsidRPr="00181D43">
        <w:t>“</w:t>
      </w:r>
      <w:r w:rsidRPr="00181D43">
        <w:t>50604转出记录汇总.csv</w:t>
      </w:r>
      <w:r w:rsidRPr="00181D43">
        <w:t>”</w:t>
      </w:r>
      <w:r w:rsidRPr="00181D43">
        <w:t>、</w:t>
      </w:r>
      <w:r w:rsidRPr="00181D43">
        <w:t>“</w:t>
      </w:r>
      <w:r w:rsidRPr="00181D43">
        <w:t>50604转入记录汇总.csv</w:t>
      </w:r>
      <w:r w:rsidRPr="00181D43">
        <w:t>”</w:t>
      </w:r>
      <w:r w:rsidRPr="00181D43">
        <w:t>。</w:t>
      </w:r>
    </w:p>
    <w:p w14:paraId="3401E7F2" w14:textId="77777777" w:rsidR="009968CC" w:rsidRPr="00181D43" w:rsidRDefault="009968CC" w:rsidP="0031425B">
      <w:pPr>
        <w:pStyle w:val="a7"/>
        <w:wordWrap w:val="0"/>
      </w:pPr>
      <w:r w:rsidRPr="00181D43">
        <w:rPr>
          <w:rFonts w:hint="eastAsia"/>
        </w:rPr>
        <w:t>文件“</w:t>
      </w:r>
      <w:r w:rsidRPr="00181D43">
        <w:t>50604转出记录.csv</w:t>
      </w:r>
      <w:r w:rsidRPr="00181D43">
        <w:t>”</w:t>
      </w:r>
      <w:r w:rsidRPr="00181D43">
        <w:t>共计572条记录（不含标题），在Excel表格内对</w:t>
      </w:r>
      <w:r w:rsidRPr="00181D43">
        <w:t>“</w:t>
      </w:r>
      <w:r w:rsidRPr="00181D43">
        <w:t>转账金额</w:t>
      </w:r>
      <w:r w:rsidRPr="00181D43">
        <w:t>”</w:t>
      </w:r>
      <w:r w:rsidRPr="00181D43">
        <w:t>列求和，用户id</w:t>
      </w:r>
      <w:r w:rsidRPr="00181D43">
        <w:t>“</w:t>
      </w:r>
      <w:r w:rsidRPr="00181D43">
        <w:t>50604</w:t>
      </w:r>
      <w:r w:rsidRPr="00181D43">
        <w:t>”</w:t>
      </w:r>
      <w:r w:rsidRPr="00181D43">
        <w:t>的转出金额共计</w:t>
      </w:r>
      <w:r w:rsidRPr="00181D43">
        <w:t>“</w:t>
      </w:r>
      <w:r w:rsidRPr="00181D43">
        <w:t>3,359,098.05</w:t>
      </w:r>
      <w:r w:rsidRPr="00181D43">
        <w:t>”</w:t>
      </w:r>
      <w:r w:rsidRPr="00181D43">
        <w:t>。部分内容如下图所示：</w:t>
      </w:r>
    </w:p>
    <w:p w14:paraId="482BFE6A" w14:textId="0B681E70" w:rsidR="009968CC" w:rsidRPr="00181D43" w:rsidRDefault="00181D43" w:rsidP="0031425B">
      <w:pPr>
        <w:pStyle w:val="a7"/>
        <w:wordWrap w:val="0"/>
        <w:ind w:firstLineChars="0" w:firstLine="0"/>
      </w:pPr>
      <w:r>
        <w:rPr>
          <w:noProof/>
        </w:rPr>
        <w:lastRenderedPageBreak/>
        <w:drawing>
          <wp:inline distT="0" distB="0" distL="0" distR="0" wp14:anchorId="34646E14" wp14:editId="67748F1D">
            <wp:extent cx="5274310" cy="2055495"/>
            <wp:effectExtent l="19050" t="19050" r="21590" b="209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CBF7A1" w14:textId="77777777" w:rsidR="009968CC" w:rsidRPr="00181D43" w:rsidRDefault="009968CC" w:rsidP="0031425B">
      <w:pPr>
        <w:pStyle w:val="a7"/>
        <w:wordWrap w:val="0"/>
      </w:pPr>
      <w:r w:rsidRPr="00181D43">
        <w:rPr>
          <w:rFonts w:hint="eastAsia"/>
        </w:rPr>
        <w:t>文件“</w:t>
      </w:r>
      <w:r w:rsidRPr="00181D43">
        <w:t>50604转入记录.csv</w:t>
      </w:r>
      <w:r w:rsidRPr="00181D43">
        <w:t>”</w:t>
      </w:r>
      <w:r w:rsidRPr="00181D43">
        <w:t>共计2,508条记录（不含标题），在Excel表格内对</w:t>
      </w:r>
      <w:r w:rsidRPr="00181D43">
        <w:t>“</w:t>
      </w:r>
      <w:r w:rsidRPr="00181D43">
        <w:t>转账金额</w:t>
      </w:r>
      <w:r w:rsidRPr="00181D43">
        <w:t>”</w:t>
      </w:r>
      <w:r w:rsidRPr="00181D43">
        <w:t>列求和，用户id</w:t>
      </w:r>
      <w:r w:rsidRPr="00181D43">
        <w:t>“</w:t>
      </w:r>
      <w:r w:rsidRPr="00181D43">
        <w:t>50604</w:t>
      </w:r>
      <w:r w:rsidRPr="00181D43">
        <w:t>”</w:t>
      </w:r>
      <w:r w:rsidRPr="00181D43">
        <w:t>的转入金额共计</w:t>
      </w:r>
      <w:r w:rsidRPr="00181D43">
        <w:t>“</w:t>
      </w:r>
      <w:r w:rsidRPr="00181D43">
        <w:t>3,057,417.07</w:t>
      </w:r>
      <w:r w:rsidRPr="00181D43">
        <w:t>”</w:t>
      </w:r>
      <w:r w:rsidRPr="00181D43">
        <w:t>。部分内容如下图所示：</w:t>
      </w:r>
    </w:p>
    <w:p w14:paraId="5DE7D47F" w14:textId="0FEEEFA7" w:rsidR="009968CC" w:rsidRPr="00181D43" w:rsidRDefault="00083C8F" w:rsidP="0031425B">
      <w:pPr>
        <w:pStyle w:val="a7"/>
        <w:wordWrap w:val="0"/>
        <w:ind w:firstLineChars="0" w:firstLine="0"/>
      </w:pPr>
      <w:r>
        <w:rPr>
          <w:noProof/>
        </w:rPr>
        <w:drawing>
          <wp:inline distT="0" distB="0" distL="0" distR="0" wp14:anchorId="5C6C820E" wp14:editId="0E796011">
            <wp:extent cx="5274310" cy="1911350"/>
            <wp:effectExtent l="19050" t="19050" r="2159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3481"/>
                    <a:stretch/>
                  </pic:blipFill>
                  <pic:spPr bwMode="auto"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F364" w14:textId="77777777" w:rsidR="009968CC" w:rsidRPr="00181D43" w:rsidRDefault="009968CC" w:rsidP="0031425B">
      <w:pPr>
        <w:pStyle w:val="a7"/>
        <w:wordWrap w:val="0"/>
      </w:pPr>
      <w:r w:rsidRPr="00181D43">
        <w:rPr>
          <w:rFonts w:hint="eastAsia"/>
        </w:rPr>
        <w:t>文件“</w:t>
      </w:r>
      <w:r w:rsidRPr="00181D43">
        <w:t>50604转出记录汇总.csv</w:t>
      </w:r>
      <w:r w:rsidRPr="00181D43">
        <w:t>”</w:t>
      </w:r>
      <w:r w:rsidRPr="00181D43">
        <w:t>共计170条记录（不含标题）。部分内容如下图所示：</w:t>
      </w:r>
    </w:p>
    <w:p w14:paraId="41B90258" w14:textId="36DDE7AF" w:rsidR="009968CC" w:rsidRPr="00181D43" w:rsidRDefault="00083C8F" w:rsidP="0031425B">
      <w:pPr>
        <w:pStyle w:val="a7"/>
        <w:tabs>
          <w:tab w:val="center" w:pos="4433"/>
        </w:tabs>
        <w:wordWrap w:val="0"/>
        <w:ind w:firstLineChars="0" w:firstLine="0"/>
      </w:pPr>
      <w:r>
        <w:rPr>
          <w:noProof/>
        </w:rPr>
        <w:drawing>
          <wp:inline distT="0" distB="0" distL="0" distR="0" wp14:anchorId="7A0DFC9D" wp14:editId="56CFB456">
            <wp:extent cx="5274310" cy="1758950"/>
            <wp:effectExtent l="19050" t="19050" r="2159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8768"/>
                    <a:stretch/>
                  </pic:blipFill>
                  <pic:spPr bwMode="auto"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BA97" w14:textId="77777777" w:rsidR="009968CC" w:rsidRPr="00181D43" w:rsidRDefault="009968CC" w:rsidP="0031425B">
      <w:pPr>
        <w:pStyle w:val="a7"/>
        <w:wordWrap w:val="0"/>
      </w:pPr>
      <w:r w:rsidRPr="00181D43">
        <w:rPr>
          <w:rFonts w:hint="eastAsia"/>
        </w:rPr>
        <w:t>文件“</w:t>
      </w:r>
      <w:r w:rsidRPr="00181D43">
        <w:t>50604转入记录汇总.csv</w:t>
      </w:r>
      <w:r w:rsidRPr="00181D43">
        <w:t>”</w:t>
      </w:r>
      <w:r w:rsidRPr="00181D43">
        <w:t>共计153条记录（不含标题）。</w:t>
      </w:r>
      <w:r w:rsidRPr="00181D43">
        <w:lastRenderedPageBreak/>
        <w:t>部分内容如下图所示：</w:t>
      </w:r>
    </w:p>
    <w:p w14:paraId="7E521DC6" w14:textId="26E1CD2A" w:rsidR="009968CC" w:rsidRPr="00181D43" w:rsidRDefault="00083C8F" w:rsidP="0031425B">
      <w:pPr>
        <w:pStyle w:val="a7"/>
        <w:wordWrap w:val="0"/>
        <w:ind w:firstLineChars="0" w:firstLine="0"/>
      </w:pPr>
      <w:r>
        <w:rPr>
          <w:noProof/>
        </w:rPr>
        <w:drawing>
          <wp:inline distT="0" distB="0" distL="0" distR="0" wp14:anchorId="3F8896FB" wp14:editId="4869BE1C">
            <wp:extent cx="5274310" cy="1779270"/>
            <wp:effectExtent l="19050" t="19050" r="2159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D6D860" w14:textId="2F4D3CED" w:rsidR="009968CC" w:rsidRPr="009968CC" w:rsidRDefault="009968CC" w:rsidP="0031425B">
      <w:pPr>
        <w:pStyle w:val="a7"/>
        <w:wordWrap w:val="0"/>
      </w:pPr>
      <w:r w:rsidRPr="00181D43">
        <w:rPr>
          <w:rFonts w:hint="eastAsia"/>
        </w:rPr>
        <w:t>将上述所有记录保存在证据光盘的“</w:t>
      </w:r>
      <w:r w:rsidRPr="00181D43">
        <w:t>\2022-148\转账记录\</w:t>
      </w:r>
      <w:r w:rsidRPr="00181D43">
        <w:t>”</w:t>
      </w:r>
      <w:r w:rsidRPr="00181D43">
        <w:t>目录下。</w:t>
      </w:r>
    </w:p>
    <w:bookmarkEnd w:id="0"/>
    <w:p w14:paraId="24AB635F" w14:textId="77777777" w:rsidR="00870682" w:rsidRDefault="00870682" w:rsidP="0031425B">
      <w:pPr>
        <w:pStyle w:val="3"/>
        <w:wordWrap w:val="0"/>
      </w:pPr>
      <w:r>
        <w:rPr>
          <w:rFonts w:hint="eastAsia"/>
        </w:rPr>
        <w:t>数据保存及数字签名</w:t>
      </w:r>
    </w:p>
    <w:p w14:paraId="5E0FF167" w14:textId="64556CD4" w:rsidR="00870682" w:rsidRPr="00181D43" w:rsidRDefault="00565E61" w:rsidP="0031425B">
      <w:pPr>
        <w:pStyle w:val="a7"/>
        <w:wordWrap w:val="0"/>
      </w:pPr>
      <w:r w:rsidRPr="00565E61">
        <w:rPr>
          <w:rFonts w:hint="eastAsia"/>
        </w:rPr>
        <w:t>将上述所有记录刻录到</w:t>
      </w:r>
      <w:r w:rsidRPr="00565E61">
        <w:t>1张一次性写入的证据光盘中</w:t>
      </w:r>
      <w:r w:rsidR="00870682" w:rsidRPr="00181D43">
        <w:rPr>
          <w:rFonts w:hint="eastAsia"/>
        </w:rPr>
        <w:t>，</w:t>
      </w:r>
      <w:r w:rsidR="00EA77FE" w:rsidRPr="00181D43">
        <w:rPr>
          <w:rFonts w:hint="eastAsia"/>
        </w:rPr>
        <w:t>光盘</w:t>
      </w:r>
      <w:r w:rsidR="00870682" w:rsidRPr="00181D43">
        <w:rPr>
          <w:rFonts w:hint="eastAsia"/>
        </w:rPr>
        <w:t>唯一性编号为：</w:t>
      </w:r>
      <w:r w:rsidR="00870682" w:rsidRPr="00181D43">
        <w:t>202</w:t>
      </w:r>
      <w:r w:rsidR="00E30390" w:rsidRPr="00181D43">
        <w:rPr>
          <w:rFonts w:hint="eastAsia"/>
        </w:rPr>
        <w:t>2</w:t>
      </w:r>
      <w:r w:rsidR="00870682" w:rsidRPr="00181D43">
        <w:t>第</w:t>
      </w:r>
      <w:r w:rsidR="00562AC2">
        <w:t>148</w:t>
      </w:r>
      <w:r w:rsidR="00870682" w:rsidRPr="00181D43">
        <w:t>号E</w:t>
      </w:r>
      <w:r w:rsidR="00EA77FE" w:rsidRPr="00181D43">
        <w:t>C</w:t>
      </w:r>
      <w:r w:rsidR="00870682" w:rsidRPr="00181D43">
        <w:t>D01。</w:t>
      </w:r>
    </w:p>
    <w:p w14:paraId="24ACD79C" w14:textId="48B852A2" w:rsidR="00870682" w:rsidRPr="000C476B" w:rsidRDefault="00AC4743" w:rsidP="0031425B">
      <w:pPr>
        <w:pStyle w:val="a7"/>
        <w:wordWrap w:val="0"/>
      </w:pPr>
      <w:r w:rsidRPr="00181D43">
        <w:rPr>
          <w:rFonts w:hint="eastAsia"/>
        </w:rPr>
        <w:t>光</w:t>
      </w:r>
      <w:r w:rsidR="00E30390" w:rsidRPr="00181D43">
        <w:rPr>
          <w:rFonts w:hint="eastAsia"/>
        </w:rPr>
        <w:t>盘</w:t>
      </w:r>
      <w:r w:rsidR="00870682" w:rsidRPr="00181D43">
        <w:rPr>
          <w:rFonts w:hint="eastAsia"/>
        </w:rPr>
        <w:t>中所有文件的</w:t>
      </w:r>
      <w:r w:rsidR="00870682" w:rsidRPr="00181D43">
        <w:t>SHA256值保存于证据</w:t>
      </w:r>
      <w:r w:rsidR="00210EBB" w:rsidRPr="00181D43">
        <w:t>光盘</w:t>
      </w:r>
      <w:r w:rsidR="00E30390" w:rsidRPr="00181D43">
        <w:t>202</w:t>
      </w:r>
      <w:r w:rsidR="00E30390" w:rsidRPr="00181D43">
        <w:rPr>
          <w:rFonts w:hint="eastAsia"/>
        </w:rPr>
        <w:t>2</w:t>
      </w:r>
      <w:r w:rsidR="00E30390" w:rsidRPr="00181D43">
        <w:t>第</w:t>
      </w:r>
      <w:r w:rsidR="000B52CA">
        <w:rPr>
          <w:rFonts w:hint="eastAsia"/>
        </w:rPr>
        <w:t>1</w:t>
      </w:r>
      <w:r w:rsidR="000B52CA">
        <w:t>48</w:t>
      </w:r>
      <w:r w:rsidR="00E30390" w:rsidRPr="00181D43">
        <w:t>号E</w:t>
      </w:r>
      <w:r w:rsidR="00210EBB" w:rsidRPr="00181D43">
        <w:rPr>
          <w:rFonts w:hint="eastAsia"/>
        </w:rPr>
        <w:t>C</w:t>
      </w:r>
      <w:r w:rsidR="00E30390" w:rsidRPr="00181D43">
        <w:t>D01</w:t>
      </w:r>
      <w:r w:rsidR="00870682" w:rsidRPr="00181D43">
        <w:t>根目录下的</w:t>
      </w:r>
      <w:r w:rsidR="00870682" w:rsidRPr="00181D43">
        <w:t>“</w:t>
      </w:r>
      <w:r w:rsidR="00870682" w:rsidRPr="00181D43">
        <w:t>SHA256.txt</w:t>
      </w:r>
      <w:r w:rsidR="00870682" w:rsidRPr="00181D43">
        <w:t>”</w:t>
      </w:r>
      <w:r w:rsidR="00870682" w:rsidRPr="00181D43">
        <w:t>文件中，</w:t>
      </w:r>
      <w:r w:rsidR="008269BD" w:rsidRPr="00181D43">
        <w:rPr>
          <w:rFonts w:hint="eastAsia"/>
        </w:rPr>
        <w:t>该</w:t>
      </w:r>
      <w:r w:rsidR="00870682" w:rsidRPr="00181D43">
        <w:t>文件</w:t>
      </w:r>
      <w:r w:rsidR="008269BD" w:rsidRPr="00181D43">
        <w:rPr>
          <w:rFonts w:hint="eastAsia"/>
        </w:rPr>
        <w:t>的</w:t>
      </w:r>
      <w:r w:rsidR="00870682" w:rsidRPr="00181D43">
        <w:t>SHA256值为：</w:t>
      </w:r>
      <w:r w:rsidR="00C340EB" w:rsidRPr="00C340EB">
        <w:t>B4E11CA26B5A1A385E1DD625CFF120535762FDA8310CCBB7E91DAD1CE5F2876E</w:t>
      </w:r>
      <w:r w:rsidR="00181D43">
        <w:rPr>
          <w:rFonts w:hint="eastAsia"/>
        </w:rPr>
        <w:t>。</w:t>
      </w:r>
    </w:p>
    <w:p w14:paraId="15D83153" w14:textId="5EF8DC5A" w:rsidR="00870682" w:rsidRDefault="00870682" w:rsidP="0031425B">
      <w:pPr>
        <w:pStyle w:val="1"/>
      </w:pPr>
      <w:r>
        <w:rPr>
          <w:rFonts w:hint="eastAsia"/>
        </w:rPr>
        <w:t>分析说明</w:t>
      </w:r>
    </w:p>
    <w:p w14:paraId="1A3D55AB" w14:textId="77777777" w:rsidR="00FD4190" w:rsidRDefault="00FD4190" w:rsidP="00FD4190">
      <w:pPr>
        <w:pStyle w:val="a7"/>
        <w:wordWrap w:val="0"/>
      </w:pPr>
      <w:r>
        <w:rPr>
          <w:rFonts w:hint="eastAsia"/>
        </w:rPr>
        <w:t>在只读模式下，使用</w:t>
      </w:r>
      <w:r>
        <w:t>FTK Imager制作检材U盘</w:t>
      </w:r>
      <w:r>
        <w:t>“</w:t>
      </w:r>
      <w:r>
        <w:t>2022-148-001</w:t>
      </w:r>
      <w:r>
        <w:t>”</w:t>
      </w:r>
      <w:r>
        <w:t>的DD镜像文件，使用盘古石计算机取证分析系统计算源盘SHA256。</w:t>
      </w:r>
    </w:p>
    <w:p w14:paraId="3E0C37D2" w14:textId="77777777" w:rsidR="00FD4190" w:rsidRDefault="00FD4190" w:rsidP="00FD4190">
      <w:pPr>
        <w:pStyle w:val="a7"/>
        <w:wordWrap w:val="0"/>
      </w:pPr>
      <w:r>
        <w:rPr>
          <w:rFonts w:hint="eastAsia"/>
        </w:rPr>
        <w:t>使用盘古石计算机取证分析系统加载镜像文件“</w:t>
      </w:r>
      <w:r>
        <w:t>2022-148-001.dd</w:t>
      </w:r>
      <w:r>
        <w:t>”</w:t>
      </w:r>
      <w:r>
        <w:t>。在</w:t>
      </w:r>
      <w:r>
        <w:t>“</w:t>
      </w:r>
      <w:r>
        <w:t>\2022-40\用户层级关系及信息汇总\脚本\</w:t>
      </w:r>
      <w:r>
        <w:t>”</w:t>
      </w:r>
      <w:r>
        <w:t>目录下，查</w:t>
      </w:r>
      <w:r>
        <w:lastRenderedPageBreak/>
        <w:t>看文件</w:t>
      </w:r>
      <w:r>
        <w:t>“</w:t>
      </w:r>
      <w:r>
        <w:t>tb_MemberInfo.txt</w:t>
      </w:r>
      <w:r>
        <w:t>”</w:t>
      </w:r>
      <w:r>
        <w:t>，文件中共计1,776,126条记录（含标题行）。</w:t>
      </w:r>
    </w:p>
    <w:p w14:paraId="75C63DB1" w14:textId="77777777" w:rsidR="00FD4190" w:rsidRDefault="00FD4190" w:rsidP="00FD4190">
      <w:pPr>
        <w:pStyle w:val="a7"/>
        <w:wordWrap w:val="0"/>
      </w:pPr>
      <w:r>
        <w:rPr>
          <w:rFonts w:hint="eastAsia"/>
        </w:rPr>
        <w:t>在“</w:t>
      </w:r>
      <w:r>
        <w:t>\2022-40\数据表导出\</w:t>
      </w:r>
      <w:r>
        <w:t>”</w:t>
      </w:r>
      <w:r>
        <w:t>目录下，查看文件</w:t>
      </w:r>
      <w:r>
        <w:t>“</w:t>
      </w:r>
      <w:r>
        <w:t>tb_MemberInfo.csv</w:t>
      </w:r>
      <w:r>
        <w:t>”</w:t>
      </w:r>
      <w:r>
        <w:t>，文件中共计1,776,126条记录（含标题行）。</w:t>
      </w:r>
    </w:p>
    <w:p w14:paraId="5139974D" w14:textId="77777777" w:rsidR="00FD4190" w:rsidRDefault="00FD4190" w:rsidP="00FD4190">
      <w:pPr>
        <w:pStyle w:val="a7"/>
        <w:wordWrap w:val="0"/>
      </w:pPr>
      <w:r>
        <w:rPr>
          <w:rFonts w:hint="eastAsia"/>
        </w:rPr>
        <w:t>在“</w:t>
      </w:r>
      <w:r>
        <w:t>\2022-40\用户层级关系及信息汇总\用户总表\</w:t>
      </w:r>
      <w:r>
        <w:t>”</w:t>
      </w:r>
      <w:r>
        <w:t>目录下，查看文件</w:t>
      </w:r>
      <w:r>
        <w:t>“</w:t>
      </w:r>
      <w:r>
        <w:t>2.csv</w:t>
      </w:r>
      <w:r>
        <w:t>”</w:t>
      </w:r>
      <w:r>
        <w:t>、</w:t>
      </w:r>
      <w:r>
        <w:t>“</w:t>
      </w:r>
      <w:r>
        <w:t>10816.csv</w:t>
      </w:r>
      <w:r>
        <w:t>”</w:t>
      </w:r>
      <w:r>
        <w:t>、</w:t>
      </w:r>
      <w:r>
        <w:t>“</w:t>
      </w:r>
      <w:r>
        <w:t>35951.csv</w:t>
      </w:r>
      <w:r>
        <w:t>”</w:t>
      </w:r>
      <w:r>
        <w:t>、</w:t>
      </w:r>
      <w:r>
        <w:t>“</w:t>
      </w:r>
      <w:r>
        <w:t>122916.csv</w:t>
      </w:r>
      <w:r>
        <w:t>”</w:t>
      </w:r>
      <w:r>
        <w:t>、</w:t>
      </w:r>
      <w:r>
        <w:t>“</w:t>
      </w:r>
      <w:r>
        <w:t>123182.csv</w:t>
      </w:r>
      <w:r>
        <w:t>”</w:t>
      </w:r>
      <w:r>
        <w:t>、</w:t>
      </w:r>
      <w:r>
        <w:t>“</w:t>
      </w:r>
      <w:r>
        <w:t>276780.csv</w:t>
      </w:r>
      <w:r>
        <w:t>”</w:t>
      </w:r>
      <w:r>
        <w:t>。</w:t>
      </w:r>
    </w:p>
    <w:p w14:paraId="296E434F" w14:textId="77777777" w:rsidR="00FD4190" w:rsidRDefault="00FD4190" w:rsidP="00FD4190">
      <w:pPr>
        <w:pStyle w:val="a7"/>
        <w:wordWrap w:val="0"/>
      </w:pPr>
      <w:r>
        <w:rPr>
          <w:rFonts w:hint="eastAsia"/>
        </w:rPr>
        <w:t>在“</w:t>
      </w:r>
      <w:r>
        <w:t>\2022-40\账户转账记录汇总\</w:t>
      </w:r>
      <w:r>
        <w:t>”</w:t>
      </w:r>
      <w:r>
        <w:t>目录下，查看文件</w:t>
      </w:r>
      <w:r>
        <w:t>“</w:t>
      </w:r>
      <w:r>
        <w:t>transfer_去重.txt</w:t>
      </w:r>
      <w:r>
        <w:t>”</w:t>
      </w:r>
      <w:r>
        <w:t>，文件中共计27,940,069条记录（含标题行）。</w:t>
      </w:r>
    </w:p>
    <w:p w14:paraId="0618FB7B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编写脚本“</w:t>
      </w:r>
      <w:r>
        <w:t>member_level.py</w:t>
      </w:r>
      <w:r>
        <w:t>”</w:t>
      </w:r>
      <w:r>
        <w:t>读取文件</w:t>
      </w:r>
      <w:r>
        <w:t>“</w:t>
      </w:r>
      <w:r>
        <w:t>tb_MemberInfo.txt</w:t>
      </w:r>
      <w:r>
        <w:t>”</w:t>
      </w:r>
      <w:r>
        <w:t>，计算用户id为</w:t>
      </w:r>
      <w:r>
        <w:t>“</w:t>
      </w:r>
      <w:r>
        <w:t>50604</w:t>
      </w:r>
      <w:r>
        <w:t>”</w:t>
      </w:r>
      <w:r>
        <w:t>的用户的顶层id及其全部下属的id。根据计算结果得到的顶层id，读取用户总表中以该id命名的文件，提取用户id为</w:t>
      </w:r>
      <w:r>
        <w:t>“</w:t>
      </w:r>
      <w:r>
        <w:t>50604</w:t>
      </w:r>
      <w:r>
        <w:t>”</w:t>
      </w:r>
      <w:r>
        <w:t>的用户及其全部下属的记录，结果保存至</w:t>
      </w:r>
      <w:r>
        <w:t>“</w:t>
      </w:r>
      <w:r>
        <w:t>50604.csv</w:t>
      </w:r>
      <w:r>
        <w:t>”</w:t>
      </w:r>
      <w:r>
        <w:t>。</w:t>
      </w:r>
    </w:p>
    <w:p w14:paraId="07743FA1" w14:textId="77777777" w:rsidR="00FD4190" w:rsidRDefault="00FD4190" w:rsidP="00FD4190">
      <w:pPr>
        <w:pStyle w:val="a7"/>
        <w:wordWrap w:val="0"/>
      </w:pPr>
      <w:r>
        <w:rPr>
          <w:rFonts w:hint="eastAsia"/>
        </w:rPr>
        <w:t>脚本运行结束后，得到文件“</w:t>
      </w:r>
      <w:r>
        <w:t>50604.csv</w:t>
      </w:r>
      <w:r>
        <w:t>”</w:t>
      </w:r>
      <w:r>
        <w:t>，文件包含标题行共计275条记录。</w:t>
      </w:r>
    </w:p>
    <w:p w14:paraId="11B9C1D5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根据文件“</w:t>
      </w:r>
      <w:r>
        <w:t>50604.csv</w:t>
      </w:r>
      <w:r>
        <w:t>”</w:t>
      </w:r>
      <w:r>
        <w:t>可知以下情况：</w:t>
      </w:r>
    </w:p>
    <w:p w14:paraId="1E4DC0A7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当前使用的姓名为</w:t>
      </w:r>
      <w:r>
        <w:t>“</w:t>
      </w:r>
      <w:r>
        <w:t>龙春苗</w:t>
      </w:r>
      <w:r>
        <w:t>”</w:t>
      </w:r>
      <w:r>
        <w:t>，当前使用的用户名为</w:t>
      </w:r>
      <w:r>
        <w:t>“</w:t>
      </w:r>
      <w:r>
        <w:t>1849615762@qq.com</w:t>
      </w:r>
      <w:r>
        <w:t>”</w:t>
      </w:r>
      <w:r>
        <w:t>，最早使用的姓名为空，最早使用的用户名为空，手机号为</w:t>
      </w:r>
      <w:r>
        <w:t>“</w:t>
      </w:r>
      <w:r>
        <w:t>13590363136</w:t>
      </w:r>
      <w:r>
        <w:t>”</w:t>
      </w:r>
      <w:r>
        <w:t>，身份证号为</w:t>
      </w:r>
      <w:r>
        <w:t>“</w:t>
      </w:r>
      <w:r>
        <w:t>430225198510121545</w:t>
      </w:r>
      <w:r>
        <w:t>”</w:t>
      </w:r>
      <w:r>
        <w:t>，地址为</w:t>
      </w:r>
      <w:r>
        <w:t>“</w:t>
      </w:r>
      <w:r>
        <w:t>湖南省炎陵县十都镇密花村黄麻坳1号</w:t>
      </w:r>
      <w:r>
        <w:t>”</w:t>
      </w:r>
      <w:r>
        <w:t>，该</w:t>
      </w:r>
      <w:r>
        <w:lastRenderedPageBreak/>
        <w:t>用户银行卡号为</w:t>
      </w:r>
      <w:r>
        <w:t>“</w:t>
      </w:r>
      <w:r>
        <w:t>6222034000024892220', '6225887850677127</w:t>
      </w:r>
      <w:r>
        <w:t>”</w:t>
      </w:r>
      <w:r>
        <w:t>，开户行所在地址为</w:t>
      </w:r>
      <w:r>
        <w:t>“</w:t>
      </w:r>
      <w:r>
        <w:t>深圳市宝安区新桥街道中心路时代中心1-2层\n', '深圳市南山区高新技术产业区高新南七道德维森大厦首层</w:t>
      </w:r>
      <w:r>
        <w:t>”</w:t>
      </w:r>
      <w:r>
        <w:t>，银</w:t>
      </w:r>
      <w:r>
        <w:rPr>
          <w:rFonts w:hint="eastAsia"/>
        </w:rPr>
        <w:t>行名为“中国工商银行</w:t>
      </w:r>
      <w:r>
        <w:t>', '招商银行</w:t>
      </w:r>
      <w:r>
        <w:t>”</w:t>
      </w:r>
      <w:r>
        <w:t>。</w:t>
      </w:r>
    </w:p>
    <w:p w14:paraId="27E489F5" w14:textId="619363CA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下属总账号数为273个，根据身份证号去重后下属账号数为273个，下属最大层级数为4，顶层id为</w:t>
      </w:r>
      <w:r>
        <w:t>“</w:t>
      </w:r>
      <w:r>
        <w:t>123182</w:t>
      </w:r>
      <w:r>
        <w:t>”</w:t>
      </w:r>
      <w:r>
        <w:t>，当前层级为8，所属团队leader的id为</w:t>
      </w:r>
      <w:r>
        <w:t>“</w:t>
      </w:r>
      <w:r>
        <w:t>17</w:t>
      </w:r>
      <w:r>
        <w:t>”</w:t>
      </w:r>
      <w:r>
        <w:t>，其上级的id为</w:t>
      </w:r>
      <w:r>
        <w:t>“</w:t>
      </w:r>
      <w:r>
        <w:t>19779</w:t>
      </w:r>
      <w:r>
        <w:t>”</w:t>
      </w:r>
      <w:r>
        <w:t>，其上级使用姓名为</w:t>
      </w:r>
      <w:r>
        <w:t>“</w:t>
      </w:r>
      <w:r>
        <w:t>唐从敏</w:t>
      </w:r>
      <w:r>
        <w:t>”</w:t>
      </w:r>
      <w:r>
        <w:t>，登录网址为</w:t>
      </w:r>
      <w:r>
        <w:t>“</w:t>
      </w:r>
      <w:r>
        <w:t>https://alteltechnology.com/</w:t>
      </w:r>
      <w:r>
        <w:t>”</w:t>
      </w:r>
      <w:r>
        <w:t>。</w:t>
      </w:r>
    </w:p>
    <w:p w14:paraId="058D33D4" w14:textId="77777777" w:rsidR="00FD4190" w:rsidRDefault="00FD4190" w:rsidP="00FD4190">
      <w:pPr>
        <w:pStyle w:val="a7"/>
        <w:wordWrap w:val="0"/>
      </w:pPr>
      <w:r>
        <w:rPr>
          <w:rFonts w:hint="eastAsia"/>
        </w:rPr>
        <w:t>在用户</w:t>
      </w:r>
      <w:r>
        <w:t>id</w:t>
      </w:r>
      <w:r>
        <w:t>“</w:t>
      </w:r>
      <w:r>
        <w:t>50604</w:t>
      </w:r>
      <w:r>
        <w:t>”</w:t>
      </w:r>
      <w:r>
        <w:t>的下属团队会员账号中，筛选手机号为</w:t>
      </w:r>
      <w:r>
        <w:t>“</w:t>
      </w:r>
      <w:r>
        <w:t>13590363136</w:t>
      </w:r>
      <w:r>
        <w:t>”</w:t>
      </w:r>
      <w:r>
        <w:t>的账户共计112个。</w:t>
      </w:r>
    </w:p>
    <w:p w14:paraId="150A0BDC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的会员等级为</w:t>
      </w:r>
      <w:r>
        <w:t>“</w:t>
      </w:r>
      <w:r>
        <w:t>PIB</w:t>
      </w:r>
      <w:r>
        <w:t>”</w:t>
      </w:r>
      <w:r>
        <w:t>，其直属下级的会员等级为</w:t>
      </w:r>
      <w:r>
        <w:t>“</w:t>
      </w:r>
      <w:r>
        <w:t>PIB</w:t>
      </w:r>
      <w:r>
        <w:t>”</w:t>
      </w:r>
      <w:r>
        <w:t>的账号数为0，其所有下线会员</w:t>
      </w:r>
      <w:r>
        <w:t>“</w:t>
      </w:r>
      <w:r>
        <w:t>PIB</w:t>
      </w:r>
      <w:r>
        <w:t>”</w:t>
      </w:r>
      <w:r>
        <w:t>的账号数为0，其所有下线会员</w:t>
      </w:r>
      <w:r>
        <w:t>“</w:t>
      </w:r>
      <w:r>
        <w:t>MIB</w:t>
      </w:r>
      <w:r>
        <w:t>”</w:t>
      </w:r>
      <w:r>
        <w:t>的账号数为6，其所有下线会员</w:t>
      </w:r>
      <w:r>
        <w:t>“</w:t>
      </w:r>
      <w:r>
        <w:t>IB</w:t>
      </w:r>
      <w:r>
        <w:t>”</w:t>
      </w:r>
      <w:r>
        <w:t>的账号数为34，其所有下线会员普通会员的账号数为233。</w:t>
      </w:r>
    </w:p>
    <w:p w14:paraId="3D75A11B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的转账记录中，账户转出次数为572，账户转出对手数为170，账户转出金额合计为</w:t>
      </w:r>
      <w:r>
        <w:t>“</w:t>
      </w:r>
      <w:r>
        <w:t>3,359,098.05</w:t>
      </w:r>
      <w:r>
        <w:t>”</w:t>
      </w:r>
      <w:r>
        <w:t>，账户转入次数为2,508，账户转入对手数为153，账户转入金额合计为</w:t>
      </w:r>
      <w:r>
        <w:t>“</w:t>
      </w:r>
      <w:r>
        <w:t>3,057,417.07</w:t>
      </w:r>
      <w:r>
        <w:t>”</w:t>
      </w:r>
      <w:r>
        <w:t>，汇总转出金额减去汇总转入金额的结果为</w:t>
      </w:r>
      <w:r>
        <w:t>“</w:t>
      </w:r>
      <w:r>
        <w:t>301,680.98</w:t>
      </w:r>
      <w:r>
        <w:t>”</w:t>
      </w:r>
      <w:r>
        <w:t>。</w:t>
      </w:r>
    </w:p>
    <w:p w14:paraId="64B26CC3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的充提币信息为空。</w:t>
      </w:r>
    </w:p>
    <w:p w14:paraId="2C035A85" w14:textId="77777777" w:rsidR="00FD4190" w:rsidRDefault="00FD4190" w:rsidP="00FD4190">
      <w:pPr>
        <w:pStyle w:val="a7"/>
        <w:wordWrap w:val="0"/>
      </w:pPr>
      <w:r>
        <w:rPr>
          <w:rFonts w:hint="eastAsia"/>
        </w:rPr>
        <w:lastRenderedPageBreak/>
        <w:t>文件“</w:t>
      </w:r>
      <w:r>
        <w:t>50604.csv</w:t>
      </w:r>
      <w:r>
        <w:t>”</w:t>
      </w:r>
      <w:r>
        <w:t>中对</w:t>
      </w:r>
      <w:r>
        <w:t>“</w:t>
      </w:r>
      <w:r>
        <w:t>登录网址</w:t>
      </w:r>
      <w:r>
        <w:t>”</w:t>
      </w:r>
      <w:r>
        <w:t>列进行去重，去重结果共计1条，去重结果为</w:t>
      </w:r>
      <w:r>
        <w:t>“</w:t>
      </w:r>
      <w:r>
        <w:t>https://alteltechnology.com/</w:t>
      </w:r>
      <w:r>
        <w:t>”</w:t>
      </w:r>
      <w:r>
        <w:t>。</w:t>
      </w:r>
    </w:p>
    <w:p w14:paraId="17B46674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根据委托方要求，整理用户</w:t>
      </w:r>
      <w:r>
        <w:t>id为</w:t>
      </w:r>
      <w:r>
        <w:t>“</w:t>
      </w:r>
      <w:r>
        <w:t>50604</w:t>
      </w:r>
      <w:r>
        <w:t>”</w:t>
      </w:r>
      <w:r>
        <w:t>的转账记录，由于工作量大，鉴定人员编写脚本</w:t>
      </w:r>
      <w:r>
        <w:t>“</w:t>
      </w:r>
      <w:r>
        <w:t>get_transfer.py</w:t>
      </w:r>
      <w:r>
        <w:t>”</w:t>
      </w:r>
      <w:r>
        <w:t>进行处理。</w:t>
      </w:r>
    </w:p>
    <w:p w14:paraId="7ECB2436" w14:textId="77777777" w:rsidR="00FD4190" w:rsidRDefault="00FD4190" w:rsidP="00FD4190">
      <w:pPr>
        <w:pStyle w:val="a7"/>
        <w:wordWrap w:val="0"/>
      </w:pPr>
      <w:r>
        <w:rPr>
          <w:rFonts w:hint="eastAsia"/>
        </w:rPr>
        <w:t>脚本“</w:t>
      </w:r>
      <w:r>
        <w:t>get_transfer.py</w:t>
      </w:r>
      <w:r>
        <w:t>”</w:t>
      </w:r>
      <w:r>
        <w:t>读取文件</w:t>
      </w:r>
      <w:r>
        <w:t>“</w:t>
      </w:r>
      <w:r>
        <w:t>transfer_去重.txt</w:t>
      </w:r>
      <w:r>
        <w:t>”</w:t>
      </w:r>
      <w:r>
        <w:t>提取其中用户id</w:t>
      </w:r>
      <w:r>
        <w:t>“</w:t>
      </w:r>
      <w:r>
        <w:t>50604</w:t>
      </w:r>
      <w:r>
        <w:t>”</w:t>
      </w:r>
      <w:r>
        <w:t>的转账记录，将转出和转入记录结果分别保存至文件</w:t>
      </w:r>
      <w:r>
        <w:t>“</w:t>
      </w:r>
      <w:r>
        <w:t>50604转出记录.csv</w:t>
      </w:r>
      <w:r>
        <w:t>”</w:t>
      </w:r>
      <w:r>
        <w:t>和</w:t>
      </w:r>
      <w:r>
        <w:t>“</w:t>
      </w:r>
      <w:r>
        <w:t>50604转入记录.csv</w:t>
      </w:r>
      <w:r>
        <w:t>”</w:t>
      </w:r>
      <w:r>
        <w:t>内。将用户id</w:t>
      </w:r>
      <w:r>
        <w:t>“</w:t>
      </w:r>
      <w:r>
        <w:t>50604</w:t>
      </w:r>
      <w:r>
        <w:t>”</w:t>
      </w:r>
      <w:r>
        <w:t>与其每个转账用户的交易次数、转账总金额进行统计，结果保存至文件</w:t>
      </w:r>
      <w:r>
        <w:t>“</w:t>
      </w:r>
      <w:r>
        <w:t>50604转出记录汇总.csv</w:t>
      </w:r>
      <w:r>
        <w:t>”</w:t>
      </w:r>
      <w:r>
        <w:t>和文件</w:t>
      </w:r>
      <w:r>
        <w:t>“</w:t>
      </w:r>
      <w:r>
        <w:t>50604转入记录汇总.csv</w:t>
      </w:r>
      <w:r>
        <w:t>”</w:t>
      </w:r>
      <w:r>
        <w:t>内。</w:t>
      </w:r>
    </w:p>
    <w:p w14:paraId="52393509" w14:textId="77777777" w:rsidR="00FD4190" w:rsidRDefault="00FD4190" w:rsidP="00FD4190">
      <w:pPr>
        <w:pStyle w:val="a7"/>
        <w:wordWrap w:val="0"/>
      </w:pPr>
      <w:r>
        <w:rPr>
          <w:rFonts w:hint="eastAsia"/>
        </w:rPr>
        <w:t>脚本运行结束后，生成文件“</w:t>
      </w:r>
      <w:r>
        <w:t>50604转出记录.csv</w:t>
      </w:r>
      <w:r>
        <w:t>”</w:t>
      </w:r>
      <w:r>
        <w:t>、</w:t>
      </w:r>
      <w:r>
        <w:t>“</w:t>
      </w:r>
      <w:r>
        <w:t>50604转入记录.csv</w:t>
      </w:r>
      <w:r>
        <w:t>”</w:t>
      </w:r>
      <w:r>
        <w:t>、</w:t>
      </w:r>
      <w:r>
        <w:t>“</w:t>
      </w:r>
      <w:r>
        <w:t>50604转出记录汇总.csv</w:t>
      </w:r>
      <w:r>
        <w:t>”</w:t>
      </w:r>
      <w:r>
        <w:t>、</w:t>
      </w:r>
      <w:r>
        <w:t>“</w:t>
      </w:r>
      <w:r>
        <w:t>50604转入记录汇总.csv</w:t>
      </w:r>
      <w:r>
        <w:t>”</w:t>
      </w:r>
      <w:r>
        <w:t>。</w:t>
      </w:r>
    </w:p>
    <w:p w14:paraId="77B47933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50604转出记录.csv</w:t>
      </w:r>
      <w:r>
        <w:t>”</w:t>
      </w:r>
      <w:r>
        <w:t>共计572条记录（不含标题），在Excel表格内对</w:t>
      </w:r>
      <w:r>
        <w:t>“</w:t>
      </w:r>
      <w:r>
        <w:t>转账金额</w:t>
      </w:r>
      <w:r>
        <w:t>”</w:t>
      </w:r>
      <w:r>
        <w:t>列求和，用户id</w:t>
      </w:r>
      <w:r>
        <w:t>“</w:t>
      </w:r>
      <w:r>
        <w:t>50604</w:t>
      </w:r>
      <w:r>
        <w:t>”</w:t>
      </w:r>
      <w:r>
        <w:t>的转出金额共计</w:t>
      </w:r>
      <w:r>
        <w:t>“</w:t>
      </w:r>
      <w:r>
        <w:t>3,359,098.05</w:t>
      </w:r>
      <w:r>
        <w:t>”</w:t>
      </w:r>
      <w:r>
        <w:t>。</w:t>
      </w:r>
    </w:p>
    <w:p w14:paraId="619A9F0C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50604转入记录.csv</w:t>
      </w:r>
      <w:r>
        <w:t>”</w:t>
      </w:r>
      <w:r>
        <w:t>共计2,508条记录（不含标题），在Excel表格内对</w:t>
      </w:r>
      <w:r>
        <w:t>“</w:t>
      </w:r>
      <w:r>
        <w:t>转账金额</w:t>
      </w:r>
      <w:r>
        <w:t>”</w:t>
      </w:r>
      <w:r>
        <w:t>列求和，用户id</w:t>
      </w:r>
      <w:r>
        <w:t>“</w:t>
      </w:r>
      <w:r>
        <w:t>50604</w:t>
      </w:r>
      <w:r>
        <w:t>”</w:t>
      </w:r>
      <w:r>
        <w:t>的转入金额共计</w:t>
      </w:r>
      <w:r>
        <w:t>“</w:t>
      </w:r>
      <w:r>
        <w:t>3,057,417.07</w:t>
      </w:r>
      <w:r>
        <w:t>”</w:t>
      </w:r>
      <w:r>
        <w:t>。</w:t>
      </w:r>
    </w:p>
    <w:p w14:paraId="03D48394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50604转出记录汇总.csv</w:t>
      </w:r>
      <w:r>
        <w:t>”</w:t>
      </w:r>
      <w:r>
        <w:t>共计170条记录（不含标题）。</w:t>
      </w:r>
    </w:p>
    <w:p w14:paraId="0C2A4DC7" w14:textId="4738C9AA" w:rsidR="00181D43" w:rsidRPr="00181D43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50604转入记录汇总.csv</w:t>
      </w:r>
      <w:r>
        <w:t>”</w:t>
      </w:r>
      <w:r>
        <w:t>共计153条记录（不含标题）。</w:t>
      </w:r>
    </w:p>
    <w:p w14:paraId="3E8922F9" w14:textId="4701BA39" w:rsidR="00870682" w:rsidRDefault="00870682" w:rsidP="0031425B">
      <w:pPr>
        <w:pStyle w:val="1"/>
      </w:pPr>
      <w:r>
        <w:rPr>
          <w:rFonts w:hint="eastAsia"/>
        </w:rPr>
        <w:lastRenderedPageBreak/>
        <w:t>鉴定意见</w:t>
      </w:r>
    </w:p>
    <w:p w14:paraId="4D4AF082" w14:textId="77777777" w:rsidR="00FD4190" w:rsidRDefault="00FD4190" w:rsidP="00FD4190">
      <w:pPr>
        <w:pStyle w:val="a7"/>
        <w:wordWrap w:val="0"/>
      </w:pPr>
      <w:r>
        <w:t>1.经检验，用户id</w:t>
      </w:r>
      <w:r>
        <w:t>“</w:t>
      </w:r>
      <w:r>
        <w:t>50604</w:t>
      </w:r>
      <w:r>
        <w:t>”</w:t>
      </w:r>
      <w:r>
        <w:t>当前使用的姓名为</w:t>
      </w:r>
      <w:r>
        <w:t>“</w:t>
      </w:r>
      <w:r>
        <w:t>龙春苗</w:t>
      </w:r>
      <w:r>
        <w:t>”</w:t>
      </w:r>
      <w:r>
        <w:t>，当前使用的用户名为</w:t>
      </w:r>
      <w:r>
        <w:t>“</w:t>
      </w:r>
      <w:r>
        <w:t>1849615762@qq.com</w:t>
      </w:r>
      <w:r>
        <w:t>”</w:t>
      </w:r>
      <w:r>
        <w:t>，最早使用的姓名为空，最早使用的用户名为空，手机号为</w:t>
      </w:r>
      <w:r>
        <w:t>“</w:t>
      </w:r>
      <w:r>
        <w:t>13590363136</w:t>
      </w:r>
      <w:r>
        <w:t>”</w:t>
      </w:r>
      <w:r>
        <w:t>，身份证号为</w:t>
      </w:r>
      <w:r>
        <w:t>“</w:t>
      </w:r>
      <w:r>
        <w:t>430225198510121545</w:t>
      </w:r>
      <w:r>
        <w:t>”</w:t>
      </w:r>
      <w:r>
        <w:t>，地址为</w:t>
      </w:r>
      <w:r>
        <w:t>“</w:t>
      </w:r>
      <w:r>
        <w:t>湖南省炎陵县十都镇密花村黄麻坳1号</w:t>
      </w:r>
      <w:r>
        <w:t>”</w:t>
      </w:r>
      <w:r>
        <w:t>，该用户银行卡号为</w:t>
      </w:r>
      <w:r>
        <w:t>“</w:t>
      </w:r>
      <w:r>
        <w:t>6222034000024892220', '6225887850677127</w:t>
      </w:r>
      <w:r>
        <w:t>”</w:t>
      </w:r>
      <w:r>
        <w:t>，开户行所在地址为</w:t>
      </w:r>
      <w:r>
        <w:t>“</w:t>
      </w:r>
      <w:r>
        <w:t>深圳市宝安区新桥街道中心路时代中心1-2层\n', '深圳市南山区高新技术产业区高新南七道德维森大</w:t>
      </w:r>
      <w:r>
        <w:rPr>
          <w:rFonts w:hint="eastAsia"/>
        </w:rPr>
        <w:t>厦首层”，银行名为“中国工商银行</w:t>
      </w:r>
      <w:r>
        <w:t>', '招商银行</w:t>
      </w:r>
      <w:r>
        <w:t>”</w:t>
      </w:r>
      <w:r>
        <w:t>。</w:t>
      </w:r>
    </w:p>
    <w:p w14:paraId="4EF978DA" w14:textId="266CE650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下属总账号数为273个，根据身份证号去重后下属账号数为273个，下属最大层级数为4，顶层id为</w:t>
      </w:r>
      <w:r>
        <w:t>“</w:t>
      </w:r>
      <w:r>
        <w:t>123182</w:t>
      </w:r>
      <w:r>
        <w:t>”</w:t>
      </w:r>
      <w:r>
        <w:t>，当前层级为8，所属团队leader的id为</w:t>
      </w:r>
      <w:r>
        <w:t>“</w:t>
      </w:r>
      <w:r>
        <w:t>17</w:t>
      </w:r>
      <w:r>
        <w:t>”</w:t>
      </w:r>
      <w:r>
        <w:t>，其上级的id为</w:t>
      </w:r>
      <w:r>
        <w:t>“</w:t>
      </w:r>
      <w:r>
        <w:t>19779</w:t>
      </w:r>
      <w:r>
        <w:t>”</w:t>
      </w:r>
      <w:r>
        <w:t>，其上级使用姓名为</w:t>
      </w:r>
      <w:r>
        <w:t>“</w:t>
      </w:r>
      <w:r>
        <w:t>唐从敏</w:t>
      </w:r>
      <w:r>
        <w:t>”</w:t>
      </w:r>
      <w:r>
        <w:t>，登录网址为</w:t>
      </w:r>
      <w:r>
        <w:t>“</w:t>
      </w:r>
      <w:r>
        <w:t>https://alteltechnology.com/</w:t>
      </w:r>
      <w:r>
        <w:t>”</w:t>
      </w:r>
      <w:r>
        <w:t>。</w:t>
      </w:r>
    </w:p>
    <w:p w14:paraId="539E23ED" w14:textId="77777777" w:rsidR="00FD4190" w:rsidRDefault="00FD4190" w:rsidP="00FD4190">
      <w:pPr>
        <w:pStyle w:val="a7"/>
        <w:wordWrap w:val="0"/>
      </w:pPr>
      <w:r>
        <w:rPr>
          <w:rFonts w:hint="eastAsia"/>
        </w:rPr>
        <w:t>在用户</w:t>
      </w:r>
      <w:r>
        <w:t>id</w:t>
      </w:r>
      <w:r>
        <w:t>“</w:t>
      </w:r>
      <w:r>
        <w:t>50604</w:t>
      </w:r>
      <w:r>
        <w:t>”</w:t>
      </w:r>
      <w:r>
        <w:t>的下属团队会员账号中，筛选手机号为</w:t>
      </w:r>
      <w:r>
        <w:t>“</w:t>
      </w:r>
      <w:r>
        <w:t>13590363136</w:t>
      </w:r>
      <w:r>
        <w:t>”</w:t>
      </w:r>
      <w:r>
        <w:t>的账户共计112个。</w:t>
      </w:r>
    </w:p>
    <w:p w14:paraId="74D5280A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的会员等级为</w:t>
      </w:r>
      <w:r>
        <w:t>“</w:t>
      </w:r>
      <w:r>
        <w:t>PIB</w:t>
      </w:r>
      <w:r>
        <w:t>”</w:t>
      </w:r>
      <w:r>
        <w:t>，其直属下级的会员等级为</w:t>
      </w:r>
      <w:r>
        <w:t>“</w:t>
      </w:r>
      <w:r>
        <w:t>PIB</w:t>
      </w:r>
      <w:r>
        <w:t>”</w:t>
      </w:r>
      <w:r>
        <w:t>的账号数为0，其所有下线会员</w:t>
      </w:r>
      <w:r>
        <w:t>“</w:t>
      </w:r>
      <w:r>
        <w:t>PIB</w:t>
      </w:r>
      <w:r>
        <w:t>”</w:t>
      </w:r>
      <w:r>
        <w:t>的账号数为0，其所有下线会员</w:t>
      </w:r>
      <w:r>
        <w:t>“</w:t>
      </w:r>
      <w:r>
        <w:t>MIB</w:t>
      </w:r>
      <w:r>
        <w:t>”</w:t>
      </w:r>
      <w:r>
        <w:t>的账号数为6，其所有下线会员</w:t>
      </w:r>
      <w:r>
        <w:t>“</w:t>
      </w:r>
      <w:r>
        <w:t>IB</w:t>
      </w:r>
      <w:r>
        <w:t>”</w:t>
      </w:r>
      <w:r>
        <w:t>的账号数为34，其所有下线会员普通会员的账号数为233。</w:t>
      </w:r>
    </w:p>
    <w:p w14:paraId="306E0BE2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的转账记录中，账户转出次数为572，账户转</w:t>
      </w:r>
      <w:r>
        <w:lastRenderedPageBreak/>
        <w:t>出对手数为170，账户转出金额合计为</w:t>
      </w:r>
      <w:r>
        <w:t>“</w:t>
      </w:r>
      <w:r>
        <w:t>3,359,098.05</w:t>
      </w:r>
      <w:r>
        <w:t>”</w:t>
      </w:r>
      <w:r>
        <w:t>，账户转入次数为2,508，账户转入对手数为153，账户转入金额合计为</w:t>
      </w:r>
      <w:r>
        <w:t>“</w:t>
      </w:r>
      <w:r>
        <w:t>3,057,417.07</w:t>
      </w:r>
      <w:r>
        <w:t>”</w:t>
      </w:r>
      <w:r>
        <w:t>，汇总转出金额减去汇总转入金额的结果为</w:t>
      </w:r>
      <w:r>
        <w:t>“</w:t>
      </w:r>
      <w:r>
        <w:t>301,680.98</w:t>
      </w:r>
      <w:r>
        <w:t>”</w:t>
      </w:r>
      <w:r>
        <w:t>。</w:t>
      </w:r>
    </w:p>
    <w:p w14:paraId="08CAA782" w14:textId="77777777" w:rsidR="00FD4190" w:rsidRDefault="00FD4190" w:rsidP="00FD4190">
      <w:pPr>
        <w:pStyle w:val="a7"/>
        <w:wordWrap w:val="0"/>
      </w:pPr>
      <w:r>
        <w:rPr>
          <w:rFonts w:hint="eastAsia"/>
        </w:rPr>
        <w:t>用户</w:t>
      </w:r>
      <w:r>
        <w:t>id</w:t>
      </w:r>
      <w:r>
        <w:t>“</w:t>
      </w:r>
      <w:r>
        <w:t>50604</w:t>
      </w:r>
      <w:r>
        <w:t>”</w:t>
      </w:r>
      <w:r>
        <w:t>的充提币信息为空。</w:t>
      </w:r>
    </w:p>
    <w:p w14:paraId="6188E7DD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50604.csv</w:t>
      </w:r>
      <w:r>
        <w:t>”</w:t>
      </w:r>
      <w:r>
        <w:t>中对</w:t>
      </w:r>
      <w:r>
        <w:t>“</w:t>
      </w:r>
      <w:r>
        <w:t>登录网址</w:t>
      </w:r>
      <w:r>
        <w:t>”</w:t>
      </w:r>
      <w:r>
        <w:t>列进行去重，去重结果共计1条，去重结果为</w:t>
      </w:r>
      <w:r>
        <w:t>“</w:t>
      </w:r>
      <w:r>
        <w:t>https://alteltechnology.com/</w:t>
      </w:r>
      <w:r>
        <w:t>”</w:t>
      </w:r>
      <w:r>
        <w:t>。</w:t>
      </w:r>
    </w:p>
    <w:p w14:paraId="5C33E79E" w14:textId="77777777" w:rsidR="00FD4190" w:rsidRDefault="00FD4190" w:rsidP="00FD4190">
      <w:pPr>
        <w:pStyle w:val="a7"/>
        <w:wordWrap w:val="0"/>
      </w:pPr>
      <w:r>
        <w:t>2.经检验，用户id</w:t>
      </w:r>
      <w:r>
        <w:t>“</w:t>
      </w:r>
      <w:r>
        <w:t>50604</w:t>
      </w:r>
      <w:r>
        <w:t>”</w:t>
      </w:r>
      <w:r>
        <w:t>的转出和转入记录结果分别保存至文件</w:t>
      </w:r>
      <w:r>
        <w:t>“</w:t>
      </w:r>
      <w:r>
        <w:t>50604转出记录.csv</w:t>
      </w:r>
      <w:r>
        <w:t>”</w:t>
      </w:r>
      <w:r>
        <w:t>和</w:t>
      </w:r>
      <w:r>
        <w:t>“</w:t>
      </w:r>
      <w:r>
        <w:t>50604转入记录.csv</w:t>
      </w:r>
      <w:r>
        <w:t>”</w:t>
      </w:r>
      <w:r>
        <w:t>内，并将汇总统计结果分别保存至文件</w:t>
      </w:r>
      <w:r>
        <w:t>“</w:t>
      </w:r>
      <w:r>
        <w:t>50604转出记录汇总.csv</w:t>
      </w:r>
      <w:r>
        <w:t>”</w:t>
      </w:r>
      <w:r>
        <w:t>和</w:t>
      </w:r>
      <w:r>
        <w:t>“</w:t>
      </w:r>
      <w:r>
        <w:t>50604转入记录汇总.csv</w:t>
      </w:r>
      <w:r>
        <w:t>”</w:t>
      </w:r>
      <w:r>
        <w:t>内。</w:t>
      </w:r>
    </w:p>
    <w:p w14:paraId="4E498C89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50604转出记录.csv</w:t>
      </w:r>
      <w:r>
        <w:t>”</w:t>
      </w:r>
      <w:r>
        <w:t>共计572条记录（不含标题），用户id</w:t>
      </w:r>
      <w:r>
        <w:t>“</w:t>
      </w:r>
      <w:r>
        <w:t>50604</w:t>
      </w:r>
      <w:r>
        <w:t>”</w:t>
      </w:r>
      <w:r>
        <w:t>的转出金额共计</w:t>
      </w:r>
      <w:r>
        <w:t>“</w:t>
      </w:r>
      <w:r>
        <w:t>3,359,098.05</w:t>
      </w:r>
      <w:r>
        <w:t>”</w:t>
      </w:r>
      <w:r>
        <w:t>。</w:t>
      </w:r>
    </w:p>
    <w:p w14:paraId="76A15270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50604转入记录.csv</w:t>
      </w:r>
      <w:r>
        <w:t>”</w:t>
      </w:r>
      <w:r>
        <w:t>共计2,508条记录（不含标题），用户id</w:t>
      </w:r>
      <w:r>
        <w:t>“</w:t>
      </w:r>
      <w:r>
        <w:t>50604</w:t>
      </w:r>
      <w:r>
        <w:t>”</w:t>
      </w:r>
      <w:r>
        <w:t>的转入金额共计</w:t>
      </w:r>
      <w:r>
        <w:t>“</w:t>
      </w:r>
      <w:r>
        <w:t>3,057,417.07</w:t>
      </w:r>
      <w:r>
        <w:t>”</w:t>
      </w:r>
      <w:r>
        <w:t>。</w:t>
      </w:r>
    </w:p>
    <w:p w14:paraId="25E47765" w14:textId="77777777" w:rsidR="00FD4190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50604转出记录汇总.csv</w:t>
      </w:r>
      <w:r>
        <w:t>”</w:t>
      </w:r>
      <w:r>
        <w:t>共计170条记录（不含标题）。</w:t>
      </w:r>
    </w:p>
    <w:p w14:paraId="2851FFC4" w14:textId="21B3DF7F" w:rsidR="00181D43" w:rsidRPr="00181D43" w:rsidRDefault="00FD4190" w:rsidP="00FD4190">
      <w:pPr>
        <w:pStyle w:val="a7"/>
        <w:wordWrap w:val="0"/>
      </w:pPr>
      <w:r>
        <w:rPr>
          <w:rFonts w:hint="eastAsia"/>
        </w:rPr>
        <w:t>文件“</w:t>
      </w:r>
      <w:r>
        <w:t>50604转入记录汇总.csv</w:t>
      </w:r>
      <w:r>
        <w:t>”</w:t>
      </w:r>
      <w:r>
        <w:t>共计153条记录（不含标题）。</w:t>
      </w:r>
    </w:p>
    <w:p w14:paraId="24394A72" w14:textId="77777777" w:rsidR="00870682" w:rsidRDefault="00870682" w:rsidP="0031425B">
      <w:pPr>
        <w:pStyle w:val="1"/>
      </w:pPr>
      <w:r>
        <w:rPr>
          <w:rFonts w:hint="eastAsia"/>
        </w:rPr>
        <w:t>附件</w:t>
      </w:r>
    </w:p>
    <w:p w14:paraId="44E9CF88" w14:textId="2212B5F8" w:rsidR="00870682" w:rsidRDefault="00870682" w:rsidP="0031425B">
      <w:pPr>
        <w:pStyle w:val="2"/>
        <w:wordWrap w:val="0"/>
        <w:ind w:left="1190" w:hangingChars="425" w:hanging="1190"/>
      </w:pPr>
      <w:r>
        <w:rPr>
          <w:rFonts w:hint="eastAsia"/>
        </w:rPr>
        <w:t>检材照片</w:t>
      </w:r>
    </w:p>
    <w:tbl>
      <w:tblPr>
        <w:tblW w:w="85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896"/>
        <w:gridCol w:w="1419"/>
        <w:gridCol w:w="1930"/>
      </w:tblGrid>
      <w:tr w:rsidR="00CF3CD0" w14:paraId="3F4262C4" w14:textId="77777777" w:rsidTr="00695A87">
        <w:trPr>
          <w:trHeight w:val="490"/>
          <w:jc w:val="center"/>
        </w:trPr>
        <w:tc>
          <w:tcPr>
            <w:tcW w:w="1838" w:type="dxa"/>
            <w:vAlign w:val="center"/>
          </w:tcPr>
          <w:p w14:paraId="3BDCC8FD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检材编号</w:t>
            </w:r>
          </w:p>
        </w:tc>
        <w:tc>
          <w:tcPr>
            <w:tcW w:w="6663" w:type="dxa"/>
            <w:gridSpan w:val="4"/>
            <w:vAlign w:val="center"/>
          </w:tcPr>
          <w:p w14:paraId="20177724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检材信息</w:t>
            </w:r>
          </w:p>
        </w:tc>
      </w:tr>
      <w:tr w:rsidR="00CF3CD0" w14:paraId="676AF077" w14:textId="77777777" w:rsidTr="00695A87">
        <w:trPr>
          <w:trHeight w:val="463"/>
          <w:jc w:val="center"/>
        </w:trPr>
        <w:tc>
          <w:tcPr>
            <w:tcW w:w="1838" w:type="dxa"/>
            <w:vMerge w:val="restart"/>
            <w:vAlign w:val="center"/>
          </w:tcPr>
          <w:p w14:paraId="70D3C601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lastRenderedPageBreak/>
              <w:t>202</w:t>
            </w:r>
            <w:r>
              <w:t>2-</w:t>
            </w:r>
            <w:r w:rsidRPr="00181D43">
              <w:t>148</w:t>
            </w:r>
            <w:r>
              <w:t>-001</w:t>
            </w:r>
          </w:p>
        </w:tc>
        <w:tc>
          <w:tcPr>
            <w:tcW w:w="1418" w:type="dxa"/>
            <w:vAlign w:val="center"/>
          </w:tcPr>
          <w:p w14:paraId="075FF52D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896" w:type="dxa"/>
            <w:vAlign w:val="center"/>
          </w:tcPr>
          <w:p w14:paraId="074D668A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U盘</w:t>
            </w:r>
          </w:p>
        </w:tc>
        <w:tc>
          <w:tcPr>
            <w:tcW w:w="1419" w:type="dxa"/>
            <w:vAlign w:val="center"/>
          </w:tcPr>
          <w:p w14:paraId="3F636F89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数量</w:t>
            </w:r>
          </w:p>
        </w:tc>
        <w:tc>
          <w:tcPr>
            <w:tcW w:w="1930" w:type="dxa"/>
            <w:vAlign w:val="center"/>
          </w:tcPr>
          <w:p w14:paraId="64BAA579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1</w:t>
            </w:r>
          </w:p>
        </w:tc>
      </w:tr>
      <w:tr w:rsidR="00CF3CD0" w14:paraId="4A9EAFCF" w14:textId="77777777" w:rsidTr="00695A87">
        <w:trPr>
          <w:trHeight w:val="454"/>
          <w:jc w:val="center"/>
        </w:trPr>
        <w:tc>
          <w:tcPr>
            <w:tcW w:w="1838" w:type="dxa"/>
            <w:vMerge/>
            <w:vAlign w:val="center"/>
          </w:tcPr>
          <w:p w14:paraId="0C97F973" w14:textId="77777777" w:rsidR="00CF3CD0" w:rsidRDefault="00CF3CD0" w:rsidP="0031425B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3D4959B0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品牌</w:t>
            </w:r>
          </w:p>
        </w:tc>
        <w:tc>
          <w:tcPr>
            <w:tcW w:w="1896" w:type="dxa"/>
            <w:vAlign w:val="center"/>
          </w:tcPr>
          <w:p w14:paraId="42029585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/</w:t>
            </w:r>
          </w:p>
        </w:tc>
        <w:tc>
          <w:tcPr>
            <w:tcW w:w="1419" w:type="dxa"/>
            <w:vAlign w:val="center"/>
          </w:tcPr>
          <w:p w14:paraId="782EEE53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容量</w:t>
            </w:r>
          </w:p>
        </w:tc>
        <w:tc>
          <w:tcPr>
            <w:tcW w:w="1930" w:type="dxa"/>
            <w:vAlign w:val="center"/>
          </w:tcPr>
          <w:p w14:paraId="3B79CC48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32GB</w:t>
            </w:r>
          </w:p>
        </w:tc>
      </w:tr>
      <w:tr w:rsidR="00CF3CD0" w14:paraId="3AD8EF2E" w14:textId="77777777" w:rsidTr="00695A87">
        <w:trPr>
          <w:trHeight w:val="454"/>
          <w:jc w:val="center"/>
        </w:trPr>
        <w:tc>
          <w:tcPr>
            <w:tcW w:w="1838" w:type="dxa"/>
            <w:vMerge/>
            <w:vAlign w:val="center"/>
          </w:tcPr>
          <w:p w14:paraId="44CB873E" w14:textId="77777777" w:rsidR="00CF3CD0" w:rsidRDefault="00CF3CD0" w:rsidP="0031425B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4F1036B4" w14:textId="77777777" w:rsidR="00CF3CD0" w:rsidRDefault="00CF3CD0" w:rsidP="0031425B">
            <w:pPr>
              <w:pStyle w:val="a9"/>
              <w:wordWrap w:val="0"/>
            </w:pPr>
            <w:r>
              <w:rPr>
                <w:rFonts w:hint="eastAsia"/>
              </w:rPr>
              <w:t>SHA256</w:t>
            </w:r>
          </w:p>
        </w:tc>
        <w:tc>
          <w:tcPr>
            <w:tcW w:w="5245" w:type="dxa"/>
            <w:gridSpan w:val="3"/>
            <w:vAlign w:val="center"/>
          </w:tcPr>
          <w:p w14:paraId="3C0F87C9" w14:textId="77777777" w:rsidR="00CF3CD0" w:rsidRDefault="00CF3CD0" w:rsidP="0031425B">
            <w:pPr>
              <w:pStyle w:val="a9"/>
              <w:wordWrap w:val="0"/>
            </w:pPr>
            <w:r>
              <w:t>FE74C6DDAABD5E7FE562BE93D3ADF1D3E4FE49720D1CE43F4E340947C9C73BF1</w:t>
            </w:r>
          </w:p>
        </w:tc>
      </w:tr>
      <w:tr w:rsidR="00663462" w14:paraId="0DC74D8E" w14:textId="77777777" w:rsidTr="00695A87">
        <w:trPr>
          <w:trHeight w:val="454"/>
          <w:jc w:val="center"/>
        </w:trPr>
        <w:tc>
          <w:tcPr>
            <w:tcW w:w="1838" w:type="dxa"/>
            <w:vMerge/>
            <w:vAlign w:val="center"/>
          </w:tcPr>
          <w:p w14:paraId="19DB9670" w14:textId="77777777" w:rsidR="00663462" w:rsidRDefault="00663462" w:rsidP="00663462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1827130B" w14:textId="253F44A8" w:rsidR="00663462" w:rsidRDefault="00663462" w:rsidP="00663462">
            <w:pPr>
              <w:pStyle w:val="a9"/>
              <w:wordWrap w:val="0"/>
            </w:pPr>
            <w:r>
              <w:rPr>
                <w:rFonts w:hint="eastAsia"/>
              </w:rPr>
              <w:t>检材照片</w:t>
            </w:r>
          </w:p>
        </w:tc>
        <w:tc>
          <w:tcPr>
            <w:tcW w:w="5245" w:type="dxa"/>
            <w:gridSpan w:val="3"/>
            <w:vAlign w:val="center"/>
          </w:tcPr>
          <w:p w14:paraId="0739B81A" w14:textId="77777777" w:rsidR="00663462" w:rsidRDefault="00663462" w:rsidP="00663462">
            <w:pPr>
              <w:pStyle w:val="a9"/>
              <w:wordWrap w:val="0"/>
            </w:pPr>
            <w:r>
              <w:rPr>
                <w:noProof/>
              </w:rPr>
              <w:drawing>
                <wp:inline distT="0" distB="0" distL="0" distR="0" wp14:anchorId="78529B02" wp14:editId="14118275">
                  <wp:extent cx="2501900" cy="84176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962" cy="84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243FF" w14:textId="2C54AEBB" w:rsidR="00663462" w:rsidRDefault="006A5386" w:rsidP="00663462">
            <w:pPr>
              <w:pStyle w:val="a9"/>
              <w:wordWrap w:val="0"/>
            </w:pPr>
            <w:r>
              <w:rPr>
                <w:noProof/>
              </w:rPr>
              <w:drawing>
                <wp:inline distT="0" distB="0" distL="0" distR="0" wp14:anchorId="47C00823" wp14:editId="7017B248">
                  <wp:extent cx="2495550" cy="855007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908" cy="85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462" w14:paraId="6025C776" w14:textId="77777777" w:rsidTr="00695A87">
        <w:trPr>
          <w:trHeight w:val="460"/>
          <w:jc w:val="center"/>
        </w:trPr>
        <w:tc>
          <w:tcPr>
            <w:tcW w:w="1838" w:type="dxa"/>
            <w:vMerge/>
            <w:vAlign w:val="center"/>
          </w:tcPr>
          <w:p w14:paraId="2F5C844A" w14:textId="77777777" w:rsidR="00663462" w:rsidRDefault="00663462" w:rsidP="00663462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0B4BD6CA" w14:textId="77777777" w:rsidR="00663462" w:rsidRDefault="00663462" w:rsidP="00663462">
            <w:pPr>
              <w:pStyle w:val="a9"/>
              <w:wordWrap w:val="0"/>
            </w:pPr>
            <w:r>
              <w:rPr>
                <w:rFonts w:hint="eastAsia"/>
              </w:rPr>
              <w:t>保存</w:t>
            </w:r>
            <w:r>
              <w:t>状况</w:t>
            </w:r>
          </w:p>
        </w:tc>
        <w:tc>
          <w:tcPr>
            <w:tcW w:w="5245" w:type="dxa"/>
            <w:gridSpan w:val="3"/>
            <w:vAlign w:val="center"/>
          </w:tcPr>
          <w:p w14:paraId="777BB6EE" w14:textId="77777777" w:rsidR="00663462" w:rsidRDefault="00663462" w:rsidP="00663462">
            <w:pPr>
              <w:pStyle w:val="a9"/>
              <w:wordWrap w:val="0"/>
            </w:pPr>
            <w:r>
              <w:rPr>
                <w:rFonts w:hint="eastAsia"/>
              </w:rPr>
              <w:t>外观良好</w:t>
            </w:r>
          </w:p>
        </w:tc>
      </w:tr>
      <w:tr w:rsidR="00663462" w14:paraId="466861C9" w14:textId="77777777" w:rsidTr="00695A87">
        <w:trPr>
          <w:trHeight w:val="460"/>
          <w:jc w:val="center"/>
        </w:trPr>
        <w:tc>
          <w:tcPr>
            <w:tcW w:w="1838" w:type="dxa"/>
            <w:vMerge/>
            <w:vAlign w:val="center"/>
          </w:tcPr>
          <w:p w14:paraId="2461F593" w14:textId="77777777" w:rsidR="00663462" w:rsidRDefault="00663462" w:rsidP="00663462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5D16DDF8" w14:textId="77777777" w:rsidR="00663462" w:rsidRDefault="00663462" w:rsidP="00663462">
            <w:pPr>
              <w:pStyle w:val="a9"/>
              <w:wordWrap w:val="0"/>
            </w:pPr>
            <w:r>
              <w:rPr>
                <w:rFonts w:hint="eastAsia"/>
              </w:rPr>
              <w:t>收到时间</w:t>
            </w:r>
          </w:p>
        </w:tc>
        <w:tc>
          <w:tcPr>
            <w:tcW w:w="5245" w:type="dxa"/>
            <w:gridSpan w:val="3"/>
            <w:vAlign w:val="center"/>
          </w:tcPr>
          <w:p w14:paraId="514E5D91" w14:textId="675610FC" w:rsidR="00663462" w:rsidRDefault="00663462" w:rsidP="00663462">
            <w:pPr>
              <w:pStyle w:val="a9"/>
              <w:wordWrap w:val="0"/>
            </w:pPr>
            <w:r>
              <w:rPr>
                <w:rFonts w:hint="eastAsia"/>
              </w:rPr>
              <w:t>2022年9月</w:t>
            </w:r>
            <w:r>
              <w:t>16</w:t>
            </w:r>
            <w:r>
              <w:rPr>
                <w:rFonts w:hint="eastAsia"/>
              </w:rPr>
              <w:t>日</w:t>
            </w:r>
          </w:p>
        </w:tc>
      </w:tr>
      <w:tr w:rsidR="00663462" w14:paraId="053232F2" w14:textId="77777777" w:rsidTr="00695A87">
        <w:trPr>
          <w:trHeight w:val="460"/>
          <w:jc w:val="center"/>
        </w:trPr>
        <w:tc>
          <w:tcPr>
            <w:tcW w:w="1838" w:type="dxa"/>
            <w:vMerge/>
            <w:vAlign w:val="center"/>
          </w:tcPr>
          <w:p w14:paraId="2D7C3B41" w14:textId="77777777" w:rsidR="00663462" w:rsidRDefault="00663462" w:rsidP="00663462">
            <w:pPr>
              <w:pStyle w:val="a9"/>
              <w:wordWrap w:val="0"/>
            </w:pPr>
          </w:p>
        </w:tc>
        <w:tc>
          <w:tcPr>
            <w:tcW w:w="1418" w:type="dxa"/>
            <w:vAlign w:val="center"/>
          </w:tcPr>
          <w:p w14:paraId="11FA0149" w14:textId="77777777" w:rsidR="00663462" w:rsidRDefault="00663462" w:rsidP="00663462">
            <w:pPr>
              <w:pStyle w:val="a9"/>
              <w:wordWrap w:val="0"/>
            </w:pPr>
            <w:r>
              <w:rPr>
                <w:rFonts w:hint="eastAsia"/>
              </w:rPr>
              <w:t>备注</w:t>
            </w:r>
          </w:p>
        </w:tc>
        <w:tc>
          <w:tcPr>
            <w:tcW w:w="5245" w:type="dxa"/>
            <w:gridSpan w:val="3"/>
            <w:vAlign w:val="center"/>
          </w:tcPr>
          <w:p w14:paraId="3F100ABD" w14:textId="77777777" w:rsidR="00663462" w:rsidRDefault="00663462" w:rsidP="00663462">
            <w:pPr>
              <w:pStyle w:val="a9"/>
              <w:wordWrap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“北京网神洞鉴科技有限公司司法鉴定所</w:t>
            </w:r>
          </w:p>
          <w:p w14:paraId="6578B77F" w14:textId="77777777" w:rsidR="00663462" w:rsidRDefault="00663462" w:rsidP="00663462">
            <w:pPr>
              <w:pStyle w:val="a9"/>
              <w:wordWrap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2022第40号EUD01</w:t>
            </w:r>
          </w:p>
          <w:p w14:paraId="63245DE0" w14:textId="77777777" w:rsidR="00663462" w:rsidRDefault="00663462" w:rsidP="00663462">
            <w:pPr>
              <w:pStyle w:val="a9"/>
              <w:wordWrap w:val="0"/>
            </w:pPr>
            <w:r>
              <w:rPr>
                <w:rFonts w:hint="eastAsia"/>
                <w:sz w:val="24"/>
                <w:szCs w:val="24"/>
              </w:rPr>
              <w:t>2022年9月7日”</w:t>
            </w:r>
          </w:p>
        </w:tc>
      </w:tr>
    </w:tbl>
    <w:p w14:paraId="1A0C3043" w14:textId="0E277ACC" w:rsidR="00CE712D" w:rsidRDefault="00CE712D" w:rsidP="00CE712D">
      <w:pPr>
        <w:pStyle w:val="a7"/>
        <w:wordWrap w:val="0"/>
        <w:ind w:firstLineChars="0" w:firstLine="0"/>
        <w:jc w:val="distribute"/>
      </w:pPr>
      <w:r w:rsidRPr="004B7091">
        <w:t>=================此页以下为空白===============</w:t>
      </w:r>
    </w:p>
    <w:p w14:paraId="6FE4F874" w14:textId="77777777" w:rsidR="00090A4F" w:rsidRDefault="00090A4F" w:rsidP="00090A4F">
      <w:pPr>
        <w:pStyle w:val="2"/>
        <w:wordWrap w:val="0"/>
        <w:ind w:left="1190" w:hangingChars="425" w:hanging="1190"/>
      </w:pPr>
      <w:r>
        <w:rPr>
          <w:rFonts w:hint="eastAsia"/>
        </w:rPr>
        <w:lastRenderedPageBreak/>
        <w:t>检出数据的光盘</w:t>
      </w:r>
    </w:p>
    <w:p w14:paraId="3E1C6DFB" w14:textId="59AC7866" w:rsidR="00090A4F" w:rsidRDefault="00090A4F" w:rsidP="00090A4F">
      <w:pPr>
        <w:pStyle w:val="a7"/>
        <w:ind w:firstLineChars="0" w:firstLine="0"/>
        <w:jc w:val="center"/>
      </w:pPr>
      <w:r>
        <w:rPr>
          <w:noProof/>
        </w:rPr>
        <w:drawing>
          <wp:inline distT="0" distB="0" distL="0" distR="0" wp14:anchorId="4893B832" wp14:editId="660E3984">
            <wp:extent cx="3532761" cy="3223549"/>
            <wp:effectExtent l="19050" t="19050" r="1079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0468" cy="323058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011"/>
      </w:tblGrid>
      <w:tr w:rsidR="00090A4F" w:rsidRPr="006F2F93" w14:paraId="7F3581A4" w14:textId="77777777" w:rsidTr="006F2DC2">
        <w:trPr>
          <w:jc w:val="right"/>
        </w:trPr>
        <w:tc>
          <w:tcPr>
            <w:tcW w:w="3969" w:type="dxa"/>
          </w:tcPr>
          <w:p w14:paraId="63B40921" w14:textId="77777777" w:rsidR="00090A4F" w:rsidRPr="006F2F93" w:rsidRDefault="00090A4F" w:rsidP="006F2DC2">
            <w:pPr>
              <w:pStyle w:val="a7"/>
              <w:wordWrap w:val="0"/>
              <w:ind w:firstLineChars="0" w:firstLine="0"/>
              <w:jc w:val="right"/>
            </w:pPr>
            <w:r w:rsidRPr="006F2F93">
              <w:rPr>
                <w:rFonts w:hint="eastAsia"/>
              </w:rPr>
              <w:t>司法鉴定人：</w:t>
            </w:r>
          </w:p>
        </w:tc>
        <w:tc>
          <w:tcPr>
            <w:tcW w:w="2011" w:type="dxa"/>
          </w:tcPr>
          <w:p w14:paraId="0CCF13C1" w14:textId="77777777" w:rsidR="00090A4F" w:rsidRPr="006F2F93" w:rsidRDefault="00090A4F" w:rsidP="006F2DC2">
            <w:pPr>
              <w:pStyle w:val="a7"/>
              <w:wordWrap w:val="0"/>
              <w:ind w:firstLineChars="0" w:firstLine="0"/>
              <w:jc w:val="left"/>
            </w:pPr>
            <w:r w:rsidRPr="006F2F93">
              <w:rPr>
                <w:rFonts w:hint="eastAsia"/>
              </w:rPr>
              <w:t>谢春磊</w:t>
            </w:r>
          </w:p>
        </w:tc>
      </w:tr>
      <w:tr w:rsidR="00090A4F" w:rsidRPr="006F2F93" w14:paraId="4C27272B" w14:textId="77777777" w:rsidTr="006F2DC2">
        <w:trPr>
          <w:jc w:val="right"/>
        </w:trPr>
        <w:tc>
          <w:tcPr>
            <w:tcW w:w="3969" w:type="dxa"/>
          </w:tcPr>
          <w:p w14:paraId="42BB6910" w14:textId="77777777" w:rsidR="00090A4F" w:rsidRPr="006F2F93" w:rsidRDefault="00090A4F" w:rsidP="006F2DC2">
            <w:pPr>
              <w:pStyle w:val="a7"/>
              <w:wordWrap w:val="0"/>
              <w:ind w:firstLineChars="0" w:firstLine="0"/>
              <w:jc w:val="right"/>
            </w:pPr>
            <w:r w:rsidRPr="006F2F93">
              <w:rPr>
                <w:rFonts w:hint="eastAsia"/>
              </w:rPr>
              <w:t>《司法鉴定人执业证》证号：</w:t>
            </w:r>
          </w:p>
        </w:tc>
        <w:tc>
          <w:tcPr>
            <w:tcW w:w="2011" w:type="dxa"/>
          </w:tcPr>
          <w:p w14:paraId="2ABA67A6" w14:textId="77777777" w:rsidR="00090A4F" w:rsidRPr="006F2F93" w:rsidRDefault="00090A4F" w:rsidP="006F2DC2">
            <w:pPr>
              <w:pStyle w:val="a7"/>
              <w:wordWrap w:val="0"/>
              <w:ind w:firstLineChars="0" w:firstLine="0"/>
              <w:jc w:val="left"/>
            </w:pPr>
            <w:r w:rsidRPr="006F2F93">
              <w:t>110021187002</w:t>
            </w:r>
          </w:p>
        </w:tc>
      </w:tr>
      <w:tr w:rsidR="00090A4F" w:rsidRPr="006F2F93" w14:paraId="1A8152CD" w14:textId="77777777" w:rsidTr="006F2DC2">
        <w:trPr>
          <w:jc w:val="right"/>
        </w:trPr>
        <w:tc>
          <w:tcPr>
            <w:tcW w:w="3969" w:type="dxa"/>
          </w:tcPr>
          <w:p w14:paraId="15166AA0" w14:textId="77777777" w:rsidR="00090A4F" w:rsidRPr="006F2F93" w:rsidRDefault="00090A4F" w:rsidP="006F2DC2">
            <w:pPr>
              <w:pStyle w:val="a7"/>
              <w:wordWrap w:val="0"/>
              <w:ind w:firstLineChars="0" w:firstLine="0"/>
              <w:jc w:val="right"/>
            </w:pPr>
            <w:r w:rsidRPr="006F2F93">
              <w:rPr>
                <w:rFonts w:hint="eastAsia"/>
              </w:rPr>
              <w:t>司法鉴定人：</w:t>
            </w:r>
          </w:p>
        </w:tc>
        <w:tc>
          <w:tcPr>
            <w:tcW w:w="2011" w:type="dxa"/>
          </w:tcPr>
          <w:p w14:paraId="180532FA" w14:textId="620716DC" w:rsidR="00090A4F" w:rsidRPr="006F2F93" w:rsidRDefault="00090A4F" w:rsidP="006F2DC2">
            <w:pPr>
              <w:pStyle w:val="a7"/>
              <w:wordWrap w:val="0"/>
              <w:ind w:firstLineChars="0" w:firstLine="0"/>
              <w:jc w:val="left"/>
            </w:pPr>
            <w:r>
              <w:rPr>
                <w:rFonts w:hint="eastAsia"/>
              </w:rPr>
              <w:t>徐志强</w:t>
            </w:r>
          </w:p>
        </w:tc>
      </w:tr>
      <w:tr w:rsidR="00090A4F" w:rsidRPr="006F2F93" w14:paraId="2D3CFD1B" w14:textId="77777777" w:rsidTr="006F2DC2">
        <w:trPr>
          <w:jc w:val="right"/>
        </w:trPr>
        <w:tc>
          <w:tcPr>
            <w:tcW w:w="3969" w:type="dxa"/>
          </w:tcPr>
          <w:p w14:paraId="6E523BDD" w14:textId="77777777" w:rsidR="00090A4F" w:rsidRPr="006F2F93" w:rsidRDefault="00090A4F" w:rsidP="006F2DC2">
            <w:pPr>
              <w:pStyle w:val="a7"/>
              <w:wordWrap w:val="0"/>
              <w:ind w:firstLineChars="0" w:firstLine="0"/>
              <w:jc w:val="right"/>
            </w:pPr>
            <w:r w:rsidRPr="006F2F93">
              <w:rPr>
                <w:rFonts w:hint="eastAsia"/>
              </w:rPr>
              <w:t>《司法鉴定人执业证》证号：</w:t>
            </w:r>
          </w:p>
        </w:tc>
        <w:tc>
          <w:tcPr>
            <w:tcW w:w="2011" w:type="dxa"/>
          </w:tcPr>
          <w:p w14:paraId="63CF92BB" w14:textId="63BB6388" w:rsidR="00090A4F" w:rsidRPr="006F2F93" w:rsidRDefault="00090A4F" w:rsidP="006F2DC2">
            <w:pPr>
              <w:pStyle w:val="a7"/>
              <w:wordWrap w:val="0"/>
              <w:ind w:firstLineChars="0" w:firstLine="0"/>
              <w:jc w:val="left"/>
            </w:pPr>
            <w:r w:rsidRPr="006F2F93">
              <w:t>11002118700</w:t>
            </w:r>
            <w:r>
              <w:rPr>
                <w:rFonts w:hint="eastAsia"/>
              </w:rPr>
              <w:t>3</w:t>
            </w:r>
          </w:p>
        </w:tc>
      </w:tr>
    </w:tbl>
    <w:p w14:paraId="4A5118E7" w14:textId="59852EE7" w:rsidR="00090A4F" w:rsidRPr="00090A4F" w:rsidRDefault="00090A4F" w:rsidP="00090A4F">
      <w:pPr>
        <w:pStyle w:val="a7"/>
        <w:wordWrap w:val="0"/>
        <w:jc w:val="right"/>
        <w:rPr>
          <w:rFonts w:hint="eastAsia"/>
        </w:rPr>
      </w:pPr>
      <w:r w:rsidRPr="00485177">
        <w:rPr>
          <w:rFonts w:hint="eastAsia"/>
        </w:rPr>
        <w:t>二〇二二年九月二十三日</w:t>
      </w:r>
    </w:p>
    <w:sectPr w:rsidR="00090A4F" w:rsidRPr="00090A4F" w:rsidSect="00E02EE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22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82C53" w14:textId="77777777" w:rsidR="00AD7A0E" w:rsidRDefault="00AD7A0E" w:rsidP="00606241">
      <w:r>
        <w:separator/>
      </w:r>
    </w:p>
  </w:endnote>
  <w:endnote w:type="continuationSeparator" w:id="0">
    <w:p w14:paraId="5BA38404" w14:textId="77777777" w:rsidR="00AD7A0E" w:rsidRDefault="00AD7A0E" w:rsidP="00606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A97C5" w14:textId="555D0DCD" w:rsidR="00CC2E70" w:rsidRDefault="00E83AF7" w:rsidP="00314DCC">
    <w:pPr>
      <w:pStyle w:val="a5"/>
      <w:pBdr>
        <w:top w:val="single" w:sz="4" w:space="1" w:color="auto"/>
      </w:pBdr>
      <w:jc w:val="right"/>
    </w:pPr>
    <w:r>
      <w:rPr>
        <w:rFonts w:hint="eastAsia"/>
      </w:rPr>
      <w:t>共</w:t>
    </w:r>
    <w:r>
      <w:rPr>
        <w:noProof/>
      </w:rPr>
      <w:fldChar w:fldCharType="begin"/>
    </w:r>
    <w:r>
      <w:rPr>
        <w:noProof/>
      </w:rPr>
      <w:instrText xml:space="preserve"> SECTIONPAGES   \* MERGEFORMAT </w:instrText>
    </w:r>
    <w:r>
      <w:rPr>
        <w:noProof/>
      </w:rPr>
      <w:fldChar w:fldCharType="separate"/>
    </w:r>
    <w:r w:rsidR="00090A4F">
      <w:rPr>
        <w:noProof/>
      </w:rPr>
      <w:t>20</w:t>
    </w:r>
    <w:r>
      <w:rPr>
        <w:noProof/>
      </w:rPr>
      <w:fldChar w:fldCharType="end"/>
    </w:r>
    <w:r>
      <w:rPr>
        <w:rFonts w:hint="eastAsia"/>
      </w:rPr>
      <w:t>页 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 w:rsidR="00CF25D3">
      <w:rPr>
        <w:noProof/>
      </w:rPr>
      <w:t>6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B6BF2" w14:textId="6D63B008" w:rsidR="00415231" w:rsidRDefault="00415231" w:rsidP="00A91583">
    <w:pPr>
      <w:pStyle w:val="a5"/>
      <w:widowControl w:val="0"/>
      <w:pBdr>
        <w:top w:val="single" w:sz="4" w:space="1" w:color="auto"/>
      </w:pBdr>
      <w:jc w:val="right"/>
    </w:pPr>
    <w:r>
      <w:rPr>
        <w:rFonts w:hint="eastAsia"/>
      </w:rPr>
      <w:t>共</w:t>
    </w:r>
    <w:r w:rsidR="00FF389E">
      <w:rPr>
        <w:noProof/>
      </w:rPr>
      <w:fldChar w:fldCharType="begin"/>
    </w:r>
    <w:r w:rsidR="00FF389E">
      <w:rPr>
        <w:noProof/>
      </w:rPr>
      <w:instrText xml:space="preserve"> SECTIONPAGES   \* MERGEFORMAT </w:instrText>
    </w:r>
    <w:r w:rsidR="00FF389E">
      <w:rPr>
        <w:noProof/>
      </w:rPr>
      <w:fldChar w:fldCharType="separate"/>
    </w:r>
    <w:r w:rsidR="00090A4F">
      <w:rPr>
        <w:noProof/>
      </w:rPr>
      <w:t>20</w:t>
    </w:r>
    <w:r w:rsidR="00FF389E">
      <w:rPr>
        <w:noProof/>
      </w:rPr>
      <w:fldChar w:fldCharType="end"/>
    </w:r>
    <w:r>
      <w:rPr>
        <w:rFonts w:hint="eastAsia"/>
      </w:rPr>
      <w:t>页 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 w:rsidR="00CF25D3">
      <w:rPr>
        <w:noProof/>
      </w:rPr>
      <w:t>5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007AA" w14:textId="77777777" w:rsidR="00CC2E70" w:rsidRDefault="00CC2E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6E036" w14:textId="77777777" w:rsidR="00AD7A0E" w:rsidRDefault="00AD7A0E" w:rsidP="00606241">
      <w:r>
        <w:separator/>
      </w:r>
    </w:p>
  </w:footnote>
  <w:footnote w:type="continuationSeparator" w:id="0">
    <w:p w14:paraId="063CFC0F" w14:textId="77777777" w:rsidR="00AD7A0E" w:rsidRDefault="00AD7A0E" w:rsidP="006062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4DEFB" w14:textId="77777777" w:rsidR="00400755" w:rsidRPr="00400755" w:rsidRDefault="00400755">
    <w:pPr>
      <w:pStyle w:val="a3"/>
      <w:rPr>
        <w:color w:val="FFFFFF" w:themeColor="background1"/>
      </w:rPr>
    </w:pPr>
    <w:r>
      <w:rPr>
        <w:color w:val="FFFFFF" w:themeColor="background1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A123C" w14:textId="77777777" w:rsidR="00036F07" w:rsidRDefault="00036F0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2E3C8" w14:textId="77777777" w:rsidR="00036F07" w:rsidRDefault="00036F07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7D2A2" w14:textId="77777777" w:rsidR="00036F07" w:rsidRDefault="00036F0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16250"/>
    <w:multiLevelType w:val="hybridMultilevel"/>
    <w:tmpl w:val="1AE0436C"/>
    <w:lvl w:ilvl="0" w:tplc="D0E20A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B86023"/>
    <w:multiLevelType w:val="multilevel"/>
    <w:tmpl w:val="BC42CF34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chineseCountingThousand"/>
      <w:pStyle w:val="2"/>
      <w:lvlText w:val="（%2）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3、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pStyle w:val="6"/>
      <w:lvlText w:val="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pStyle w:val="7"/>
      <w:lvlText w:val="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pStyle w:val="8"/>
      <w:lvlText w:val="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pStyle w:val="9"/>
      <w:lvlText w:val="%3.%4.%5.%6.%7.%8.%9"/>
      <w:lvlJc w:val="left"/>
      <w:pPr>
        <w:ind w:left="425" w:hanging="425"/>
      </w:pPr>
      <w:rPr>
        <w:rFonts w:hint="eastAsia"/>
      </w:rPr>
    </w:lvl>
  </w:abstractNum>
  <w:abstractNum w:abstractNumId="2" w15:restartNumberingAfterBreak="0">
    <w:nsid w:val="65A670E0"/>
    <w:multiLevelType w:val="hybridMultilevel"/>
    <w:tmpl w:val="A9862068"/>
    <w:lvl w:ilvl="0" w:tplc="5AE2F49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6DFF22EA"/>
    <w:multiLevelType w:val="hybridMultilevel"/>
    <w:tmpl w:val="923EF412"/>
    <w:lvl w:ilvl="0" w:tplc="BB08CD4C">
      <w:start w:val="1"/>
      <w:numFmt w:val="decimal"/>
      <w:lvlText w:val="%1、"/>
      <w:lvlJc w:val="left"/>
      <w:pPr>
        <w:ind w:left="420" w:hanging="420"/>
      </w:pPr>
      <w:rPr>
        <w:rFonts w:hint="eastAsia"/>
        <w:spacing w:val="-4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14802904">
    <w:abstractNumId w:val="0"/>
  </w:num>
  <w:num w:numId="2" w16cid:durableId="1109818584">
    <w:abstractNumId w:val="1"/>
  </w:num>
  <w:num w:numId="3" w16cid:durableId="303581345">
    <w:abstractNumId w:val="2"/>
  </w:num>
  <w:num w:numId="4" w16cid:durableId="201020757">
    <w:abstractNumId w:val="1"/>
  </w:num>
  <w:num w:numId="5" w16cid:durableId="899707662">
    <w:abstractNumId w:val="1"/>
  </w:num>
  <w:num w:numId="6" w16cid:durableId="986738934">
    <w:abstractNumId w:val="1"/>
  </w:num>
  <w:num w:numId="7" w16cid:durableId="1743985014">
    <w:abstractNumId w:val="1"/>
  </w:num>
  <w:num w:numId="8" w16cid:durableId="1190992123">
    <w:abstractNumId w:val="1"/>
  </w:num>
  <w:num w:numId="9" w16cid:durableId="400834658">
    <w:abstractNumId w:val="1"/>
  </w:num>
  <w:num w:numId="10" w16cid:durableId="446004289">
    <w:abstractNumId w:val="1"/>
  </w:num>
  <w:num w:numId="11" w16cid:durableId="1129593402">
    <w:abstractNumId w:val="1"/>
  </w:num>
  <w:num w:numId="12" w16cid:durableId="747190489">
    <w:abstractNumId w:val="1"/>
  </w:num>
  <w:num w:numId="13" w16cid:durableId="803352943">
    <w:abstractNumId w:val="1"/>
  </w:num>
  <w:num w:numId="14" w16cid:durableId="11347176">
    <w:abstractNumId w:val="1"/>
  </w:num>
  <w:num w:numId="15" w16cid:durableId="1564606806">
    <w:abstractNumId w:val="3"/>
  </w:num>
  <w:num w:numId="16" w16cid:durableId="19629579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953204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bordersDoNotSurroundHeader/>
  <w:bordersDoNotSurroundFooter/>
  <w:attachedTemplate r:id="rId1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CA9"/>
    <w:rsid w:val="0000150F"/>
    <w:rsid w:val="0000543C"/>
    <w:rsid w:val="00007C79"/>
    <w:rsid w:val="00012B09"/>
    <w:rsid w:val="00014065"/>
    <w:rsid w:val="00014201"/>
    <w:rsid w:val="00021E4E"/>
    <w:rsid w:val="000300A9"/>
    <w:rsid w:val="0003265C"/>
    <w:rsid w:val="00036F07"/>
    <w:rsid w:val="000454B0"/>
    <w:rsid w:val="00051B0E"/>
    <w:rsid w:val="0005279E"/>
    <w:rsid w:val="000566E6"/>
    <w:rsid w:val="00060335"/>
    <w:rsid w:val="00060AB2"/>
    <w:rsid w:val="00067C2B"/>
    <w:rsid w:val="00076BD7"/>
    <w:rsid w:val="00080282"/>
    <w:rsid w:val="00083C8F"/>
    <w:rsid w:val="00087C7C"/>
    <w:rsid w:val="00090A4F"/>
    <w:rsid w:val="00096C4B"/>
    <w:rsid w:val="000A0A0D"/>
    <w:rsid w:val="000A4CB0"/>
    <w:rsid w:val="000B52CA"/>
    <w:rsid w:val="000B6A9C"/>
    <w:rsid w:val="000C01CA"/>
    <w:rsid w:val="000C476B"/>
    <w:rsid w:val="000C52BA"/>
    <w:rsid w:val="000C79CB"/>
    <w:rsid w:val="000C7CE8"/>
    <w:rsid w:val="000D2309"/>
    <w:rsid w:val="000D6EEC"/>
    <w:rsid w:val="000E0D58"/>
    <w:rsid w:val="000E0F7A"/>
    <w:rsid w:val="000E59E4"/>
    <w:rsid w:val="000F54FB"/>
    <w:rsid w:val="001041EF"/>
    <w:rsid w:val="00106835"/>
    <w:rsid w:val="00112BDD"/>
    <w:rsid w:val="00114618"/>
    <w:rsid w:val="001167A8"/>
    <w:rsid w:val="00117F04"/>
    <w:rsid w:val="00120A7A"/>
    <w:rsid w:val="00122590"/>
    <w:rsid w:val="001468C0"/>
    <w:rsid w:val="001505B2"/>
    <w:rsid w:val="00150760"/>
    <w:rsid w:val="00152A02"/>
    <w:rsid w:val="00153DDB"/>
    <w:rsid w:val="00153DF1"/>
    <w:rsid w:val="0015632C"/>
    <w:rsid w:val="00156384"/>
    <w:rsid w:val="00161EEC"/>
    <w:rsid w:val="00164B7F"/>
    <w:rsid w:val="00167A91"/>
    <w:rsid w:val="00181D43"/>
    <w:rsid w:val="00182F9F"/>
    <w:rsid w:val="00183048"/>
    <w:rsid w:val="001850A7"/>
    <w:rsid w:val="00186068"/>
    <w:rsid w:val="00190313"/>
    <w:rsid w:val="0019476A"/>
    <w:rsid w:val="00195879"/>
    <w:rsid w:val="001A1075"/>
    <w:rsid w:val="001D0EDB"/>
    <w:rsid w:val="001D23F1"/>
    <w:rsid w:val="001D3F02"/>
    <w:rsid w:val="001D4E8A"/>
    <w:rsid w:val="001D6454"/>
    <w:rsid w:val="001E2859"/>
    <w:rsid w:val="001E3481"/>
    <w:rsid w:val="001F0D62"/>
    <w:rsid w:val="001F5CA9"/>
    <w:rsid w:val="00210EBB"/>
    <w:rsid w:val="00225F2C"/>
    <w:rsid w:val="00226253"/>
    <w:rsid w:val="00227722"/>
    <w:rsid w:val="0023537F"/>
    <w:rsid w:val="00236004"/>
    <w:rsid w:val="002417DC"/>
    <w:rsid w:val="00241AA4"/>
    <w:rsid w:val="00260A3B"/>
    <w:rsid w:val="00261F03"/>
    <w:rsid w:val="00262658"/>
    <w:rsid w:val="00274DEF"/>
    <w:rsid w:val="0028505F"/>
    <w:rsid w:val="0028509F"/>
    <w:rsid w:val="00290538"/>
    <w:rsid w:val="00295064"/>
    <w:rsid w:val="00296F57"/>
    <w:rsid w:val="00297E24"/>
    <w:rsid w:val="002A22C6"/>
    <w:rsid w:val="002A402F"/>
    <w:rsid w:val="002A5297"/>
    <w:rsid w:val="002A7B6D"/>
    <w:rsid w:val="002B108C"/>
    <w:rsid w:val="002B3926"/>
    <w:rsid w:val="002B39B1"/>
    <w:rsid w:val="002B7BC5"/>
    <w:rsid w:val="002C3245"/>
    <w:rsid w:val="002C3D19"/>
    <w:rsid w:val="002D207A"/>
    <w:rsid w:val="002D46AC"/>
    <w:rsid w:val="002E5D25"/>
    <w:rsid w:val="002F07C0"/>
    <w:rsid w:val="00302EBC"/>
    <w:rsid w:val="003104CE"/>
    <w:rsid w:val="0031425B"/>
    <w:rsid w:val="00314DCC"/>
    <w:rsid w:val="003223E9"/>
    <w:rsid w:val="00344AB0"/>
    <w:rsid w:val="00345DF8"/>
    <w:rsid w:val="00354F21"/>
    <w:rsid w:val="00356E97"/>
    <w:rsid w:val="00363F99"/>
    <w:rsid w:val="0036529A"/>
    <w:rsid w:val="00367522"/>
    <w:rsid w:val="0037451D"/>
    <w:rsid w:val="00377248"/>
    <w:rsid w:val="003868F7"/>
    <w:rsid w:val="003A3FC4"/>
    <w:rsid w:val="003D1D20"/>
    <w:rsid w:val="003D5AF4"/>
    <w:rsid w:val="003E525A"/>
    <w:rsid w:val="003E73CC"/>
    <w:rsid w:val="003E7452"/>
    <w:rsid w:val="003F3875"/>
    <w:rsid w:val="00400755"/>
    <w:rsid w:val="00404706"/>
    <w:rsid w:val="00404E61"/>
    <w:rsid w:val="004125F7"/>
    <w:rsid w:val="00414827"/>
    <w:rsid w:val="00415231"/>
    <w:rsid w:val="0041620C"/>
    <w:rsid w:val="00424D2C"/>
    <w:rsid w:val="0042535D"/>
    <w:rsid w:val="0043086B"/>
    <w:rsid w:val="004335CA"/>
    <w:rsid w:val="00433C12"/>
    <w:rsid w:val="00442B3A"/>
    <w:rsid w:val="00471F70"/>
    <w:rsid w:val="004734E1"/>
    <w:rsid w:val="004760A1"/>
    <w:rsid w:val="00476B87"/>
    <w:rsid w:val="004946FB"/>
    <w:rsid w:val="004A0D2A"/>
    <w:rsid w:val="004A46F2"/>
    <w:rsid w:val="004B2B0A"/>
    <w:rsid w:val="004B7091"/>
    <w:rsid w:val="004B7F14"/>
    <w:rsid w:val="004C172B"/>
    <w:rsid w:val="004E372C"/>
    <w:rsid w:val="004E4C89"/>
    <w:rsid w:val="004F54A1"/>
    <w:rsid w:val="004F5A2A"/>
    <w:rsid w:val="0050675A"/>
    <w:rsid w:val="0052534F"/>
    <w:rsid w:val="00525F59"/>
    <w:rsid w:val="00526EC0"/>
    <w:rsid w:val="0053149C"/>
    <w:rsid w:val="00533BA6"/>
    <w:rsid w:val="00541454"/>
    <w:rsid w:val="00541FDB"/>
    <w:rsid w:val="005424E4"/>
    <w:rsid w:val="005501CF"/>
    <w:rsid w:val="00555B8C"/>
    <w:rsid w:val="00561075"/>
    <w:rsid w:val="00562AC2"/>
    <w:rsid w:val="00562F96"/>
    <w:rsid w:val="00565E61"/>
    <w:rsid w:val="0057170F"/>
    <w:rsid w:val="0058392B"/>
    <w:rsid w:val="00590D4D"/>
    <w:rsid w:val="00596B60"/>
    <w:rsid w:val="005A2C74"/>
    <w:rsid w:val="005A5A1A"/>
    <w:rsid w:val="005B6F0A"/>
    <w:rsid w:val="005C237C"/>
    <w:rsid w:val="005D0FA4"/>
    <w:rsid w:val="005D2938"/>
    <w:rsid w:val="005E4A83"/>
    <w:rsid w:val="005F1DEA"/>
    <w:rsid w:val="00602F62"/>
    <w:rsid w:val="00606241"/>
    <w:rsid w:val="006107A1"/>
    <w:rsid w:val="006112DD"/>
    <w:rsid w:val="00611472"/>
    <w:rsid w:val="00622600"/>
    <w:rsid w:val="00626430"/>
    <w:rsid w:val="00631B12"/>
    <w:rsid w:val="0063326E"/>
    <w:rsid w:val="00635E10"/>
    <w:rsid w:val="00637EF0"/>
    <w:rsid w:val="00641D1A"/>
    <w:rsid w:val="006467B8"/>
    <w:rsid w:val="00653613"/>
    <w:rsid w:val="006550C8"/>
    <w:rsid w:val="00663462"/>
    <w:rsid w:val="00664FCB"/>
    <w:rsid w:val="00665C0C"/>
    <w:rsid w:val="00670DAB"/>
    <w:rsid w:val="00686147"/>
    <w:rsid w:val="00687B55"/>
    <w:rsid w:val="00691734"/>
    <w:rsid w:val="00696236"/>
    <w:rsid w:val="006A4569"/>
    <w:rsid w:val="006A4FC1"/>
    <w:rsid w:val="006A5386"/>
    <w:rsid w:val="006A5702"/>
    <w:rsid w:val="006B1E19"/>
    <w:rsid w:val="006B6A2E"/>
    <w:rsid w:val="006C5E76"/>
    <w:rsid w:val="006D03CF"/>
    <w:rsid w:val="006D410C"/>
    <w:rsid w:val="006D4552"/>
    <w:rsid w:val="006E3F1C"/>
    <w:rsid w:val="006E6FDC"/>
    <w:rsid w:val="006F311A"/>
    <w:rsid w:val="006F431D"/>
    <w:rsid w:val="007046D2"/>
    <w:rsid w:val="007051D6"/>
    <w:rsid w:val="00706163"/>
    <w:rsid w:val="00706868"/>
    <w:rsid w:val="00706B67"/>
    <w:rsid w:val="0070797E"/>
    <w:rsid w:val="00707B24"/>
    <w:rsid w:val="007120DB"/>
    <w:rsid w:val="0071744C"/>
    <w:rsid w:val="00725FA0"/>
    <w:rsid w:val="00726EF7"/>
    <w:rsid w:val="00727A76"/>
    <w:rsid w:val="00733DFE"/>
    <w:rsid w:val="00755F9C"/>
    <w:rsid w:val="00762C47"/>
    <w:rsid w:val="00766856"/>
    <w:rsid w:val="00770C63"/>
    <w:rsid w:val="00777008"/>
    <w:rsid w:val="00797C2C"/>
    <w:rsid w:val="007A2B44"/>
    <w:rsid w:val="007A62B7"/>
    <w:rsid w:val="007A7953"/>
    <w:rsid w:val="007B6EB3"/>
    <w:rsid w:val="007B7073"/>
    <w:rsid w:val="007C05BA"/>
    <w:rsid w:val="007C2EEC"/>
    <w:rsid w:val="007D1FEF"/>
    <w:rsid w:val="007D7841"/>
    <w:rsid w:val="007D7F78"/>
    <w:rsid w:val="007E1928"/>
    <w:rsid w:val="007E1DAC"/>
    <w:rsid w:val="007E40BA"/>
    <w:rsid w:val="007E4ACE"/>
    <w:rsid w:val="007E6AE6"/>
    <w:rsid w:val="007F5816"/>
    <w:rsid w:val="00810D3C"/>
    <w:rsid w:val="0081159C"/>
    <w:rsid w:val="00814013"/>
    <w:rsid w:val="008162E0"/>
    <w:rsid w:val="00821E5C"/>
    <w:rsid w:val="008243BE"/>
    <w:rsid w:val="00825142"/>
    <w:rsid w:val="008269BD"/>
    <w:rsid w:val="00826AB8"/>
    <w:rsid w:val="00830C5A"/>
    <w:rsid w:val="00834B05"/>
    <w:rsid w:val="00846DC0"/>
    <w:rsid w:val="00847E6C"/>
    <w:rsid w:val="0085014C"/>
    <w:rsid w:val="00854096"/>
    <w:rsid w:val="00856DEF"/>
    <w:rsid w:val="00856E95"/>
    <w:rsid w:val="0085744A"/>
    <w:rsid w:val="00870682"/>
    <w:rsid w:val="00874BCC"/>
    <w:rsid w:val="00875C95"/>
    <w:rsid w:val="00877F67"/>
    <w:rsid w:val="0088674D"/>
    <w:rsid w:val="008A30D8"/>
    <w:rsid w:val="008A48E1"/>
    <w:rsid w:val="008A63BF"/>
    <w:rsid w:val="008A66FA"/>
    <w:rsid w:val="008A6CB3"/>
    <w:rsid w:val="008B265B"/>
    <w:rsid w:val="008B4868"/>
    <w:rsid w:val="008C2C6E"/>
    <w:rsid w:val="008C4713"/>
    <w:rsid w:val="008D38DC"/>
    <w:rsid w:val="008D4EE9"/>
    <w:rsid w:val="008D7EE4"/>
    <w:rsid w:val="008E06AE"/>
    <w:rsid w:val="008E3108"/>
    <w:rsid w:val="008F4EBF"/>
    <w:rsid w:val="008F5940"/>
    <w:rsid w:val="009043BE"/>
    <w:rsid w:val="00910819"/>
    <w:rsid w:val="0091155A"/>
    <w:rsid w:val="00915D64"/>
    <w:rsid w:val="00922AB1"/>
    <w:rsid w:val="00936886"/>
    <w:rsid w:val="00937FC8"/>
    <w:rsid w:val="00947FE6"/>
    <w:rsid w:val="0096445D"/>
    <w:rsid w:val="009701B3"/>
    <w:rsid w:val="00973961"/>
    <w:rsid w:val="00981D55"/>
    <w:rsid w:val="0099318C"/>
    <w:rsid w:val="009968CC"/>
    <w:rsid w:val="0099707E"/>
    <w:rsid w:val="009C02FE"/>
    <w:rsid w:val="009C60EB"/>
    <w:rsid w:val="009D23BC"/>
    <w:rsid w:val="009D3C1C"/>
    <w:rsid w:val="009D6BC3"/>
    <w:rsid w:val="009E5811"/>
    <w:rsid w:val="009F50EF"/>
    <w:rsid w:val="009F6BD2"/>
    <w:rsid w:val="00A04664"/>
    <w:rsid w:val="00A073CE"/>
    <w:rsid w:val="00A11009"/>
    <w:rsid w:val="00A30DDB"/>
    <w:rsid w:val="00A47139"/>
    <w:rsid w:val="00A5097B"/>
    <w:rsid w:val="00A64651"/>
    <w:rsid w:val="00A656C2"/>
    <w:rsid w:val="00A8356F"/>
    <w:rsid w:val="00A838B4"/>
    <w:rsid w:val="00A91583"/>
    <w:rsid w:val="00A956A4"/>
    <w:rsid w:val="00A96D78"/>
    <w:rsid w:val="00AB54F4"/>
    <w:rsid w:val="00AC1837"/>
    <w:rsid w:val="00AC19B3"/>
    <w:rsid w:val="00AC46FC"/>
    <w:rsid w:val="00AC4743"/>
    <w:rsid w:val="00AC65DE"/>
    <w:rsid w:val="00AC6917"/>
    <w:rsid w:val="00AD49CC"/>
    <w:rsid w:val="00AD70A0"/>
    <w:rsid w:val="00AD7A0E"/>
    <w:rsid w:val="00AE3672"/>
    <w:rsid w:val="00AE44DE"/>
    <w:rsid w:val="00AE5117"/>
    <w:rsid w:val="00AF2480"/>
    <w:rsid w:val="00AF31E5"/>
    <w:rsid w:val="00B11802"/>
    <w:rsid w:val="00B141C1"/>
    <w:rsid w:val="00B14ACC"/>
    <w:rsid w:val="00B16E78"/>
    <w:rsid w:val="00B221C3"/>
    <w:rsid w:val="00B314D0"/>
    <w:rsid w:val="00B3518D"/>
    <w:rsid w:val="00B35EC0"/>
    <w:rsid w:val="00B40CF0"/>
    <w:rsid w:val="00B41322"/>
    <w:rsid w:val="00B44499"/>
    <w:rsid w:val="00B659A6"/>
    <w:rsid w:val="00B82B34"/>
    <w:rsid w:val="00B93F56"/>
    <w:rsid w:val="00BB1B80"/>
    <w:rsid w:val="00BB1BEA"/>
    <w:rsid w:val="00BB1D6D"/>
    <w:rsid w:val="00BB2286"/>
    <w:rsid w:val="00BB41AA"/>
    <w:rsid w:val="00BB794F"/>
    <w:rsid w:val="00BC22CB"/>
    <w:rsid w:val="00BC4B91"/>
    <w:rsid w:val="00BC6F34"/>
    <w:rsid w:val="00BE3D68"/>
    <w:rsid w:val="00BE4E1B"/>
    <w:rsid w:val="00BF198D"/>
    <w:rsid w:val="00C23DA9"/>
    <w:rsid w:val="00C266EF"/>
    <w:rsid w:val="00C26C7D"/>
    <w:rsid w:val="00C340EB"/>
    <w:rsid w:val="00C34723"/>
    <w:rsid w:val="00C36CC3"/>
    <w:rsid w:val="00C52729"/>
    <w:rsid w:val="00C5577F"/>
    <w:rsid w:val="00C701E9"/>
    <w:rsid w:val="00C86801"/>
    <w:rsid w:val="00C92888"/>
    <w:rsid w:val="00C92F10"/>
    <w:rsid w:val="00CC2E70"/>
    <w:rsid w:val="00CD262B"/>
    <w:rsid w:val="00CD74DF"/>
    <w:rsid w:val="00CD7AEF"/>
    <w:rsid w:val="00CE676B"/>
    <w:rsid w:val="00CE712D"/>
    <w:rsid w:val="00CE7978"/>
    <w:rsid w:val="00CF22C3"/>
    <w:rsid w:val="00CF25D3"/>
    <w:rsid w:val="00CF3CD0"/>
    <w:rsid w:val="00CF5433"/>
    <w:rsid w:val="00CF6EE0"/>
    <w:rsid w:val="00CF7510"/>
    <w:rsid w:val="00D0135B"/>
    <w:rsid w:val="00D04571"/>
    <w:rsid w:val="00D06C6B"/>
    <w:rsid w:val="00D17005"/>
    <w:rsid w:val="00D20F54"/>
    <w:rsid w:val="00D24E66"/>
    <w:rsid w:val="00D3310F"/>
    <w:rsid w:val="00D65AF0"/>
    <w:rsid w:val="00D67601"/>
    <w:rsid w:val="00D85AEF"/>
    <w:rsid w:val="00D94648"/>
    <w:rsid w:val="00D94D39"/>
    <w:rsid w:val="00D96D4B"/>
    <w:rsid w:val="00DA25D3"/>
    <w:rsid w:val="00DC222F"/>
    <w:rsid w:val="00DC244F"/>
    <w:rsid w:val="00DD37F0"/>
    <w:rsid w:val="00DE0BB9"/>
    <w:rsid w:val="00DE3585"/>
    <w:rsid w:val="00DE6E66"/>
    <w:rsid w:val="00E02EE3"/>
    <w:rsid w:val="00E06BA4"/>
    <w:rsid w:val="00E07D55"/>
    <w:rsid w:val="00E140DD"/>
    <w:rsid w:val="00E22E9C"/>
    <w:rsid w:val="00E23E2A"/>
    <w:rsid w:val="00E261B5"/>
    <w:rsid w:val="00E2621B"/>
    <w:rsid w:val="00E27906"/>
    <w:rsid w:val="00E30390"/>
    <w:rsid w:val="00E37FE2"/>
    <w:rsid w:val="00E406D8"/>
    <w:rsid w:val="00E4373D"/>
    <w:rsid w:val="00E51DBD"/>
    <w:rsid w:val="00E57409"/>
    <w:rsid w:val="00E57765"/>
    <w:rsid w:val="00E60F39"/>
    <w:rsid w:val="00E65D8F"/>
    <w:rsid w:val="00E80794"/>
    <w:rsid w:val="00E822C2"/>
    <w:rsid w:val="00E83AF7"/>
    <w:rsid w:val="00E957A8"/>
    <w:rsid w:val="00E96D5D"/>
    <w:rsid w:val="00EA09B1"/>
    <w:rsid w:val="00EA2FCA"/>
    <w:rsid w:val="00EA645D"/>
    <w:rsid w:val="00EA77FE"/>
    <w:rsid w:val="00EA7A22"/>
    <w:rsid w:val="00EB1FF2"/>
    <w:rsid w:val="00EB3BBC"/>
    <w:rsid w:val="00EC0BC4"/>
    <w:rsid w:val="00EC41D9"/>
    <w:rsid w:val="00ED375F"/>
    <w:rsid w:val="00ED5699"/>
    <w:rsid w:val="00ED69AD"/>
    <w:rsid w:val="00ED7A34"/>
    <w:rsid w:val="00EE086A"/>
    <w:rsid w:val="00EF5C03"/>
    <w:rsid w:val="00F130A8"/>
    <w:rsid w:val="00F1434E"/>
    <w:rsid w:val="00F27784"/>
    <w:rsid w:val="00F32D7F"/>
    <w:rsid w:val="00F344E5"/>
    <w:rsid w:val="00F40FFB"/>
    <w:rsid w:val="00F54124"/>
    <w:rsid w:val="00F62FC5"/>
    <w:rsid w:val="00F6739B"/>
    <w:rsid w:val="00F74485"/>
    <w:rsid w:val="00F768A6"/>
    <w:rsid w:val="00F83B9B"/>
    <w:rsid w:val="00F85EE5"/>
    <w:rsid w:val="00F961D1"/>
    <w:rsid w:val="00F96C3C"/>
    <w:rsid w:val="00FA299B"/>
    <w:rsid w:val="00FA4734"/>
    <w:rsid w:val="00FA663C"/>
    <w:rsid w:val="00FC1DEA"/>
    <w:rsid w:val="00FC323E"/>
    <w:rsid w:val="00FD4190"/>
    <w:rsid w:val="00FD48A5"/>
    <w:rsid w:val="00FD72E1"/>
    <w:rsid w:val="00FE22FF"/>
    <w:rsid w:val="00FE593D"/>
    <w:rsid w:val="00FF389E"/>
    <w:rsid w:val="00FF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426179"/>
  <w15:chartTrackingRefBased/>
  <w15:docId w15:val="{C4187FAA-64C3-48F1-B324-0CE77E62F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6241"/>
    <w:rPr>
      <w:rFonts w:ascii="宋体" w:eastAsia="宋体" w:hAnsi="宋体" w:cs="宋体"/>
      <w:kern w:val="0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606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152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4152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4152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41523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0">
    <w:name w:val="heading 6"/>
    <w:basedOn w:val="a"/>
    <w:next w:val="a"/>
    <w:link w:val="61"/>
    <w:uiPriority w:val="9"/>
    <w:semiHidden/>
    <w:unhideWhenUsed/>
    <w:qFormat/>
    <w:rsid w:val="004152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0">
    <w:name w:val="heading 7"/>
    <w:basedOn w:val="a"/>
    <w:next w:val="a"/>
    <w:link w:val="71"/>
    <w:uiPriority w:val="9"/>
    <w:semiHidden/>
    <w:unhideWhenUsed/>
    <w:qFormat/>
    <w:rsid w:val="00415231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0">
    <w:name w:val="heading 8"/>
    <w:basedOn w:val="a"/>
    <w:next w:val="a"/>
    <w:link w:val="81"/>
    <w:uiPriority w:val="9"/>
    <w:semiHidden/>
    <w:unhideWhenUsed/>
    <w:qFormat/>
    <w:rsid w:val="0041523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0">
    <w:name w:val="heading 9"/>
    <w:basedOn w:val="a"/>
    <w:next w:val="a"/>
    <w:link w:val="91"/>
    <w:uiPriority w:val="9"/>
    <w:semiHidden/>
    <w:unhideWhenUsed/>
    <w:qFormat/>
    <w:rsid w:val="00302EBC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0">
    <w:name w:val="p0"/>
    <w:basedOn w:val="a"/>
    <w:qFormat/>
    <w:rsid w:val="00606241"/>
    <w:pPr>
      <w:jc w:val="both"/>
    </w:pPr>
    <w:rPr>
      <w:rFonts w:ascii="Times New Roman" w:hAnsi="Times New Roman" w:cs="Times New Roman"/>
      <w:sz w:val="21"/>
      <w:szCs w:val="21"/>
    </w:rPr>
  </w:style>
  <w:style w:type="paragraph" w:styleId="a3">
    <w:name w:val="header"/>
    <w:basedOn w:val="a"/>
    <w:link w:val="a4"/>
    <w:uiPriority w:val="99"/>
    <w:unhideWhenUsed/>
    <w:rsid w:val="00606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6241"/>
    <w:rPr>
      <w:rFonts w:ascii="宋体" w:eastAsia="宋体" w:hAnsi="宋体" w:cs="宋体"/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6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6241"/>
    <w:rPr>
      <w:rFonts w:ascii="宋体" w:eastAsia="宋体" w:hAnsi="宋体" w:cs="宋体"/>
      <w:kern w:val="0"/>
      <w:sz w:val="18"/>
      <w:szCs w:val="18"/>
    </w:rPr>
  </w:style>
  <w:style w:type="paragraph" w:customStyle="1" w:styleId="1">
    <w:name w:val="鉴定标题1"/>
    <w:basedOn w:val="10"/>
    <w:next w:val="a7"/>
    <w:link w:val="12"/>
    <w:qFormat/>
    <w:rsid w:val="00302EBC"/>
    <w:pPr>
      <w:numPr>
        <w:numId w:val="2"/>
      </w:numPr>
      <w:wordWrap w:val="0"/>
      <w:spacing w:line="360" w:lineRule="auto"/>
    </w:pPr>
    <w:rPr>
      <w:rFonts w:ascii="黑体" w:eastAsia="黑体"/>
      <w:b w:val="0"/>
      <w:sz w:val="28"/>
      <w:szCs w:val="32"/>
    </w:rPr>
  </w:style>
  <w:style w:type="paragraph" w:customStyle="1" w:styleId="a7">
    <w:name w:val="鉴定正文"/>
    <w:basedOn w:val="a"/>
    <w:link w:val="a8"/>
    <w:qFormat/>
    <w:rsid w:val="000C476B"/>
    <w:pPr>
      <w:widowControl w:val="0"/>
      <w:spacing w:line="360" w:lineRule="auto"/>
      <w:ind w:firstLineChars="200" w:firstLine="560"/>
      <w:jc w:val="both"/>
    </w:pPr>
    <w:rPr>
      <w:rFonts w:ascii="仿宋" w:eastAsia="仿宋"/>
      <w:sz w:val="28"/>
    </w:rPr>
  </w:style>
  <w:style w:type="character" w:customStyle="1" w:styleId="11">
    <w:name w:val="标题 1 字符"/>
    <w:basedOn w:val="a0"/>
    <w:link w:val="10"/>
    <w:uiPriority w:val="9"/>
    <w:rsid w:val="00606241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12">
    <w:name w:val="鉴定标题1 字符"/>
    <w:basedOn w:val="11"/>
    <w:link w:val="1"/>
    <w:rsid w:val="00302EBC"/>
    <w:rPr>
      <w:rFonts w:ascii="黑体" w:eastAsia="黑体" w:hAnsi="宋体" w:cs="宋体"/>
      <w:b w:val="0"/>
      <w:bCs/>
      <w:kern w:val="44"/>
      <w:sz w:val="28"/>
      <w:szCs w:val="32"/>
    </w:rPr>
  </w:style>
  <w:style w:type="paragraph" w:customStyle="1" w:styleId="2">
    <w:name w:val="鉴定标题2"/>
    <w:basedOn w:val="20"/>
    <w:next w:val="a7"/>
    <w:link w:val="22"/>
    <w:qFormat/>
    <w:rsid w:val="00302EBC"/>
    <w:pPr>
      <w:numPr>
        <w:ilvl w:val="1"/>
        <w:numId w:val="2"/>
      </w:numPr>
      <w:spacing w:before="0" w:after="0" w:line="360" w:lineRule="auto"/>
    </w:pPr>
    <w:rPr>
      <w:rFonts w:eastAsia="仿宋"/>
      <w:b w:val="0"/>
      <w:sz w:val="28"/>
    </w:rPr>
  </w:style>
  <w:style w:type="character" w:customStyle="1" w:styleId="a8">
    <w:name w:val="鉴定正文 字符"/>
    <w:basedOn w:val="a0"/>
    <w:link w:val="a7"/>
    <w:qFormat/>
    <w:rsid w:val="000C476B"/>
    <w:rPr>
      <w:rFonts w:ascii="仿宋" w:eastAsia="仿宋" w:hAnsi="宋体" w:cs="宋体"/>
      <w:kern w:val="0"/>
      <w:sz w:val="28"/>
      <w:szCs w:val="24"/>
    </w:rPr>
  </w:style>
  <w:style w:type="paragraph" w:customStyle="1" w:styleId="3">
    <w:name w:val="鉴定标题3"/>
    <w:basedOn w:val="30"/>
    <w:next w:val="a7"/>
    <w:link w:val="32"/>
    <w:qFormat/>
    <w:rsid w:val="000A0A0D"/>
    <w:pPr>
      <w:numPr>
        <w:ilvl w:val="2"/>
        <w:numId w:val="2"/>
      </w:numPr>
    </w:pPr>
    <w:rPr>
      <w:rFonts w:ascii="仿宋" w:eastAsia="黑体"/>
      <w:b w:val="0"/>
      <w:sz w:val="28"/>
    </w:rPr>
  </w:style>
  <w:style w:type="character" w:customStyle="1" w:styleId="21">
    <w:name w:val="标题 2 字符"/>
    <w:basedOn w:val="a0"/>
    <w:link w:val="20"/>
    <w:uiPriority w:val="9"/>
    <w:semiHidden/>
    <w:rsid w:val="00415231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2">
    <w:name w:val="鉴定标题2 字符"/>
    <w:basedOn w:val="21"/>
    <w:link w:val="2"/>
    <w:rsid w:val="00302EBC"/>
    <w:rPr>
      <w:rFonts w:asciiTheme="majorHAnsi" w:eastAsia="仿宋" w:hAnsiTheme="majorHAnsi" w:cstheme="majorBidi"/>
      <w:b w:val="0"/>
      <w:bCs/>
      <w:kern w:val="0"/>
      <w:sz w:val="28"/>
      <w:szCs w:val="32"/>
    </w:rPr>
  </w:style>
  <w:style w:type="paragraph" w:customStyle="1" w:styleId="4">
    <w:name w:val="鉴定标题4"/>
    <w:basedOn w:val="40"/>
    <w:next w:val="a7"/>
    <w:link w:val="42"/>
    <w:qFormat/>
    <w:rsid w:val="003104CE"/>
    <w:pPr>
      <w:numPr>
        <w:ilvl w:val="3"/>
        <w:numId w:val="2"/>
      </w:numPr>
    </w:pPr>
    <w:rPr>
      <w:rFonts w:eastAsia="黑体"/>
      <w:b w:val="0"/>
    </w:rPr>
  </w:style>
  <w:style w:type="character" w:customStyle="1" w:styleId="31">
    <w:name w:val="标题 3 字符"/>
    <w:basedOn w:val="a0"/>
    <w:link w:val="30"/>
    <w:uiPriority w:val="9"/>
    <w:semiHidden/>
    <w:rsid w:val="00415231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32">
    <w:name w:val="鉴定标题3 字符"/>
    <w:basedOn w:val="31"/>
    <w:link w:val="3"/>
    <w:rsid w:val="003104CE"/>
    <w:rPr>
      <w:rFonts w:ascii="仿宋" w:eastAsia="黑体" w:hAnsi="宋体" w:cs="宋体"/>
      <w:b w:val="0"/>
      <w:bCs/>
      <w:kern w:val="0"/>
      <w:sz w:val="28"/>
      <w:szCs w:val="32"/>
    </w:rPr>
  </w:style>
  <w:style w:type="paragraph" w:customStyle="1" w:styleId="5">
    <w:name w:val="鉴定标题5"/>
    <w:basedOn w:val="50"/>
    <w:next w:val="a7"/>
    <w:link w:val="52"/>
    <w:qFormat/>
    <w:rsid w:val="00415231"/>
    <w:pPr>
      <w:numPr>
        <w:ilvl w:val="4"/>
        <w:numId w:val="2"/>
      </w:numPr>
    </w:pPr>
    <w:rPr>
      <w:rFonts w:eastAsia="仿宋"/>
      <w:b w:val="0"/>
    </w:rPr>
  </w:style>
  <w:style w:type="character" w:customStyle="1" w:styleId="41">
    <w:name w:val="标题 4 字符"/>
    <w:basedOn w:val="a0"/>
    <w:link w:val="40"/>
    <w:uiPriority w:val="9"/>
    <w:semiHidden/>
    <w:rsid w:val="00415231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42">
    <w:name w:val="鉴定标题4 字符"/>
    <w:basedOn w:val="41"/>
    <w:link w:val="4"/>
    <w:rsid w:val="003104CE"/>
    <w:rPr>
      <w:rFonts w:asciiTheme="majorHAnsi" w:eastAsia="黑体" w:hAnsiTheme="majorHAnsi" w:cstheme="majorBidi"/>
      <w:b w:val="0"/>
      <w:bCs/>
      <w:kern w:val="0"/>
      <w:sz w:val="28"/>
      <w:szCs w:val="28"/>
    </w:rPr>
  </w:style>
  <w:style w:type="paragraph" w:customStyle="1" w:styleId="6">
    <w:name w:val="鉴定标题6"/>
    <w:basedOn w:val="60"/>
    <w:next w:val="a7"/>
    <w:link w:val="62"/>
    <w:qFormat/>
    <w:rsid w:val="00415231"/>
    <w:pPr>
      <w:numPr>
        <w:ilvl w:val="5"/>
        <w:numId w:val="2"/>
      </w:numPr>
    </w:pPr>
    <w:rPr>
      <w:rFonts w:eastAsia="仿宋"/>
      <w:b w:val="0"/>
      <w:sz w:val="28"/>
    </w:rPr>
  </w:style>
  <w:style w:type="character" w:customStyle="1" w:styleId="51">
    <w:name w:val="标题 5 字符"/>
    <w:basedOn w:val="a0"/>
    <w:link w:val="50"/>
    <w:uiPriority w:val="9"/>
    <w:semiHidden/>
    <w:rsid w:val="00415231"/>
    <w:rPr>
      <w:rFonts w:ascii="宋体" w:eastAsia="宋体" w:hAnsi="宋体" w:cs="宋体"/>
      <w:b/>
      <w:bCs/>
      <w:kern w:val="0"/>
      <w:sz w:val="28"/>
      <w:szCs w:val="28"/>
    </w:rPr>
  </w:style>
  <w:style w:type="character" w:customStyle="1" w:styleId="52">
    <w:name w:val="鉴定标题5 字符"/>
    <w:basedOn w:val="51"/>
    <w:link w:val="5"/>
    <w:rsid w:val="00415231"/>
    <w:rPr>
      <w:rFonts w:ascii="宋体" w:eastAsia="仿宋" w:hAnsi="宋体" w:cs="宋体"/>
      <w:b w:val="0"/>
      <w:bCs/>
      <w:kern w:val="0"/>
      <w:sz w:val="28"/>
      <w:szCs w:val="28"/>
    </w:rPr>
  </w:style>
  <w:style w:type="paragraph" w:customStyle="1" w:styleId="7">
    <w:name w:val="鉴定标题7"/>
    <w:basedOn w:val="70"/>
    <w:next w:val="a7"/>
    <w:link w:val="72"/>
    <w:qFormat/>
    <w:rsid w:val="00415231"/>
    <w:pPr>
      <w:numPr>
        <w:ilvl w:val="6"/>
        <w:numId w:val="2"/>
      </w:numPr>
    </w:pPr>
    <w:rPr>
      <w:rFonts w:eastAsia="仿宋"/>
      <w:b w:val="0"/>
      <w:sz w:val="28"/>
    </w:rPr>
  </w:style>
  <w:style w:type="character" w:customStyle="1" w:styleId="61">
    <w:name w:val="标题 6 字符"/>
    <w:basedOn w:val="a0"/>
    <w:link w:val="60"/>
    <w:uiPriority w:val="9"/>
    <w:semiHidden/>
    <w:rsid w:val="00415231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62">
    <w:name w:val="鉴定标题6 字符"/>
    <w:basedOn w:val="61"/>
    <w:link w:val="6"/>
    <w:rsid w:val="00415231"/>
    <w:rPr>
      <w:rFonts w:asciiTheme="majorHAnsi" w:eastAsia="仿宋" w:hAnsiTheme="majorHAnsi" w:cstheme="majorBidi"/>
      <w:b w:val="0"/>
      <w:bCs/>
      <w:kern w:val="0"/>
      <w:sz w:val="28"/>
      <w:szCs w:val="24"/>
    </w:rPr>
  </w:style>
  <w:style w:type="paragraph" w:customStyle="1" w:styleId="8">
    <w:name w:val="鉴定标题8"/>
    <w:basedOn w:val="80"/>
    <w:next w:val="a7"/>
    <w:link w:val="82"/>
    <w:qFormat/>
    <w:rsid w:val="00302EBC"/>
    <w:pPr>
      <w:numPr>
        <w:ilvl w:val="7"/>
        <w:numId w:val="2"/>
      </w:numPr>
    </w:pPr>
    <w:rPr>
      <w:rFonts w:eastAsia="仿宋"/>
      <w:sz w:val="28"/>
    </w:rPr>
  </w:style>
  <w:style w:type="character" w:customStyle="1" w:styleId="71">
    <w:name w:val="标题 7 字符"/>
    <w:basedOn w:val="a0"/>
    <w:link w:val="70"/>
    <w:uiPriority w:val="9"/>
    <w:semiHidden/>
    <w:rsid w:val="00415231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72">
    <w:name w:val="鉴定标题7 字符"/>
    <w:basedOn w:val="71"/>
    <w:link w:val="7"/>
    <w:rsid w:val="00415231"/>
    <w:rPr>
      <w:rFonts w:ascii="宋体" w:eastAsia="仿宋" w:hAnsi="宋体" w:cs="宋体"/>
      <w:b w:val="0"/>
      <w:bCs/>
      <w:kern w:val="0"/>
      <w:sz w:val="28"/>
      <w:szCs w:val="24"/>
    </w:rPr>
  </w:style>
  <w:style w:type="paragraph" w:customStyle="1" w:styleId="9">
    <w:name w:val="鉴定标题9"/>
    <w:basedOn w:val="90"/>
    <w:next w:val="a7"/>
    <w:link w:val="92"/>
    <w:qFormat/>
    <w:rsid w:val="00302EBC"/>
    <w:pPr>
      <w:numPr>
        <w:ilvl w:val="8"/>
        <w:numId w:val="2"/>
      </w:numPr>
    </w:pPr>
    <w:rPr>
      <w:rFonts w:eastAsia="仿宋"/>
      <w:sz w:val="28"/>
    </w:rPr>
  </w:style>
  <w:style w:type="character" w:customStyle="1" w:styleId="81">
    <w:name w:val="标题 8 字符"/>
    <w:basedOn w:val="a0"/>
    <w:link w:val="80"/>
    <w:uiPriority w:val="9"/>
    <w:semiHidden/>
    <w:rsid w:val="00415231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82">
    <w:name w:val="鉴定标题8 字符"/>
    <w:basedOn w:val="81"/>
    <w:link w:val="8"/>
    <w:rsid w:val="00302EBC"/>
    <w:rPr>
      <w:rFonts w:asciiTheme="majorHAnsi" w:eastAsia="仿宋" w:hAnsiTheme="majorHAnsi" w:cstheme="majorBidi"/>
      <w:kern w:val="0"/>
      <w:sz w:val="28"/>
      <w:szCs w:val="24"/>
    </w:rPr>
  </w:style>
  <w:style w:type="paragraph" w:customStyle="1" w:styleId="a9">
    <w:name w:val="鉴定表格"/>
    <w:basedOn w:val="a7"/>
    <w:link w:val="aa"/>
    <w:qFormat/>
    <w:rsid w:val="00274DEF"/>
    <w:pPr>
      <w:spacing w:line="240" w:lineRule="auto"/>
      <w:ind w:firstLineChars="0" w:firstLine="0"/>
      <w:jc w:val="center"/>
    </w:pPr>
    <w:rPr>
      <w:rFonts w:hAnsi="仿宋"/>
      <w:szCs w:val="28"/>
    </w:rPr>
  </w:style>
  <w:style w:type="character" w:customStyle="1" w:styleId="91">
    <w:name w:val="标题 9 字符"/>
    <w:basedOn w:val="a0"/>
    <w:link w:val="90"/>
    <w:uiPriority w:val="9"/>
    <w:semiHidden/>
    <w:rsid w:val="00302EBC"/>
    <w:rPr>
      <w:rFonts w:asciiTheme="majorHAnsi" w:eastAsiaTheme="majorEastAsia" w:hAnsiTheme="majorHAnsi" w:cstheme="majorBidi"/>
      <w:kern w:val="0"/>
      <w:szCs w:val="21"/>
    </w:rPr>
  </w:style>
  <w:style w:type="character" w:customStyle="1" w:styleId="92">
    <w:name w:val="鉴定标题9 字符"/>
    <w:basedOn w:val="91"/>
    <w:link w:val="9"/>
    <w:rsid w:val="00302EBC"/>
    <w:rPr>
      <w:rFonts w:asciiTheme="majorHAnsi" w:eastAsia="仿宋" w:hAnsiTheme="majorHAnsi" w:cstheme="majorBidi"/>
      <w:kern w:val="0"/>
      <w:sz w:val="28"/>
      <w:szCs w:val="21"/>
    </w:rPr>
  </w:style>
  <w:style w:type="table" w:styleId="ab">
    <w:name w:val="Table Grid"/>
    <w:basedOn w:val="a1"/>
    <w:uiPriority w:val="39"/>
    <w:qFormat/>
    <w:rsid w:val="008706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鉴定表格 字符"/>
    <w:basedOn w:val="a8"/>
    <w:link w:val="a9"/>
    <w:qFormat/>
    <w:rsid w:val="00274DEF"/>
    <w:rPr>
      <w:rFonts w:ascii="仿宋" w:eastAsia="仿宋" w:hAnsi="仿宋" w:cs="宋体"/>
      <w:kern w:val="0"/>
      <w:sz w:val="28"/>
      <w:szCs w:val="28"/>
    </w:rPr>
  </w:style>
  <w:style w:type="paragraph" w:customStyle="1" w:styleId="ac">
    <w:name w:val="鉴定截图"/>
    <w:basedOn w:val="a7"/>
    <w:next w:val="a7"/>
    <w:link w:val="ad"/>
    <w:qFormat/>
    <w:rsid w:val="000C79C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0" w:firstLine="0"/>
      <w:jc w:val="center"/>
    </w:pPr>
  </w:style>
  <w:style w:type="character" w:customStyle="1" w:styleId="ad">
    <w:name w:val="鉴定截图 字符"/>
    <w:basedOn w:val="a8"/>
    <w:link w:val="ac"/>
    <w:rsid w:val="000C79CB"/>
    <w:rPr>
      <w:rFonts w:ascii="仿宋" w:eastAsia="仿宋" w:hAnsi="宋体" w:cs="宋体"/>
      <w:kern w:val="0"/>
      <w:sz w:val="28"/>
      <w:szCs w:val="24"/>
    </w:rPr>
  </w:style>
  <w:style w:type="character" w:styleId="ae">
    <w:name w:val="Hyperlink"/>
    <w:basedOn w:val="a0"/>
    <w:uiPriority w:val="99"/>
    <w:unhideWhenUsed/>
    <w:rsid w:val="008A63B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63BF"/>
    <w:rPr>
      <w:color w:val="605E5C"/>
      <w:shd w:val="clear" w:color="auto" w:fill="E1DFDD"/>
    </w:rPr>
  </w:style>
  <w:style w:type="paragraph" w:styleId="af0">
    <w:name w:val="Date"/>
    <w:basedOn w:val="a"/>
    <w:next w:val="a"/>
    <w:link w:val="af1"/>
    <w:uiPriority w:val="99"/>
    <w:semiHidden/>
    <w:unhideWhenUsed/>
    <w:rsid w:val="00E65D8F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E65D8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ngnuo\Desktop\&#21496;&#27861;&#37492;&#23450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案件编号</b:Tag>
    <b:RefOrder>1</b:RefOrder>
  </b:Source>
</b:Sources>
</file>

<file path=customXml/itemProps1.xml><?xml version="1.0" encoding="utf-8"?>
<ds:datastoreItem xmlns:ds="http://schemas.openxmlformats.org/officeDocument/2006/customXml" ds:itemID="{837B5E48-CE10-45B7-8E36-ED0AA600B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司法鉴定.dotx</Template>
  <TotalTime>12465</TotalTime>
  <Pages>22</Pages>
  <Words>1222</Words>
  <Characters>6972</Characters>
  <Application>Microsoft Office Word</Application>
  <DocSecurity>0</DocSecurity>
  <Lines>58</Lines>
  <Paragraphs>16</Paragraphs>
  <ScaleCrop>false</ScaleCrop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吴 迪</cp:lastModifiedBy>
  <cp:revision>120</cp:revision>
  <cp:lastPrinted>2022-09-22T07:04:00Z</cp:lastPrinted>
  <dcterms:created xsi:type="dcterms:W3CDTF">2021-06-30T06:13:00Z</dcterms:created>
  <dcterms:modified xsi:type="dcterms:W3CDTF">2022-09-22T07:12:00Z</dcterms:modified>
</cp:coreProperties>
</file>